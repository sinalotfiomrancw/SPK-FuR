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E5147F" w14:textId="7FFAF49F" w:rsidR="00AC1B2F" w:rsidRPr="00AE6118" w:rsidRDefault="00B70BBA" w:rsidP="00B70BBA">
      <w:pPr>
        <w:pBdr>
          <w:top w:val="nil"/>
          <w:left w:val="nil"/>
          <w:bottom w:val="nil"/>
          <w:right w:val="nil"/>
          <w:between w:val="nil"/>
        </w:pBdr>
        <w:spacing w:line="240" w:lineRule="auto"/>
        <w:jc w:val="right"/>
        <w:rPr>
          <w:color w:val="000000"/>
          <w:sz w:val="48"/>
          <w:szCs w:val="48"/>
        </w:rPr>
      </w:pPr>
      <w:r w:rsidRPr="00AE6118">
        <w:rPr>
          <w:color w:val="000000"/>
          <w:sz w:val="48"/>
          <w:szCs w:val="48"/>
        </w:rPr>
        <w:t>Leitfaden</w:t>
      </w:r>
    </w:p>
    <w:p w14:paraId="6C5001DC" w14:textId="7C8E73BC" w:rsidR="00BA375E" w:rsidRPr="00AE6118" w:rsidRDefault="00BA375E" w:rsidP="00B70BBA">
      <w:pPr>
        <w:pBdr>
          <w:top w:val="nil"/>
          <w:left w:val="nil"/>
          <w:bottom w:val="nil"/>
          <w:right w:val="nil"/>
          <w:between w:val="nil"/>
        </w:pBdr>
        <w:spacing w:line="240" w:lineRule="auto"/>
        <w:jc w:val="right"/>
        <w:rPr>
          <w:color w:val="000000"/>
          <w:sz w:val="72"/>
          <w:szCs w:val="72"/>
        </w:rPr>
      </w:pPr>
      <w:r w:rsidRPr="00AE6118">
        <w:rPr>
          <w:color w:val="000000"/>
          <w:sz w:val="72"/>
          <w:szCs w:val="72"/>
        </w:rPr>
        <w:t>IDEA App „</w:t>
      </w:r>
      <w:r w:rsidR="00A63F58" w:rsidRPr="00AE6118">
        <w:rPr>
          <w:color w:val="000000"/>
          <w:sz w:val="72"/>
          <w:szCs w:val="72"/>
        </w:rPr>
        <w:t>Prüfung Finanzen und Rechnungswesen</w:t>
      </w:r>
      <w:r w:rsidRPr="00AE6118">
        <w:rPr>
          <w:color w:val="000000"/>
          <w:sz w:val="72"/>
          <w:szCs w:val="72"/>
        </w:rPr>
        <w:t>“</w:t>
      </w:r>
    </w:p>
    <w:p w14:paraId="54644354" w14:textId="77777777" w:rsidR="00245966" w:rsidRPr="00AE6118" w:rsidRDefault="00245966" w:rsidP="00FB72EF">
      <w:pPr>
        <w:jc w:val="right"/>
      </w:pPr>
    </w:p>
    <w:p w14:paraId="2577CD0D" w14:textId="753867C4" w:rsidR="00BA375E" w:rsidRPr="00AE6118" w:rsidRDefault="00D61190" w:rsidP="32F3ADAD">
      <w:pPr>
        <w:pBdr>
          <w:top w:val="nil"/>
          <w:left w:val="nil"/>
          <w:bottom w:val="nil"/>
          <w:right w:val="nil"/>
          <w:between w:val="nil"/>
        </w:pBdr>
        <w:spacing w:line="240" w:lineRule="auto"/>
        <w:ind w:firstLine="720"/>
        <w:jc w:val="right"/>
        <w:rPr>
          <w:color w:val="000000"/>
          <w:sz w:val="22"/>
          <w:szCs w:val="22"/>
        </w:rPr>
      </w:pPr>
      <w:r w:rsidRPr="32F3ADAD">
        <w:rPr>
          <w:color w:val="000000" w:themeColor="text1"/>
          <w:sz w:val="22"/>
          <w:szCs w:val="22"/>
        </w:rPr>
        <w:t>Leitfaden zur Nutzung der IDEA App „</w:t>
      </w:r>
      <w:r w:rsidR="00AF1536" w:rsidRPr="32F3ADAD">
        <w:rPr>
          <w:color w:val="000000" w:themeColor="text1"/>
          <w:sz w:val="22"/>
          <w:szCs w:val="22"/>
        </w:rPr>
        <w:t>Prüfung Finanzen und Rechnungswesen</w:t>
      </w:r>
      <w:r w:rsidRPr="32F3ADAD">
        <w:rPr>
          <w:color w:val="000000" w:themeColor="text1"/>
          <w:sz w:val="22"/>
          <w:szCs w:val="22"/>
        </w:rPr>
        <w:t xml:space="preserve">“ für die Interne Revision von Sparkassen </w:t>
      </w:r>
      <w:r w:rsidR="00245966" w:rsidRPr="32F3ADAD">
        <w:rPr>
          <w:color w:val="000000" w:themeColor="text1"/>
          <w:sz w:val="22"/>
          <w:szCs w:val="22"/>
        </w:rPr>
        <w:t xml:space="preserve">- Version </w:t>
      </w:r>
      <w:r w:rsidRPr="32F3ADAD">
        <w:rPr>
          <w:color w:val="000000" w:themeColor="text1"/>
          <w:sz w:val="22"/>
          <w:szCs w:val="22"/>
        </w:rPr>
        <w:t>1</w:t>
      </w:r>
      <w:r w:rsidR="00245966" w:rsidRPr="32F3ADAD">
        <w:rPr>
          <w:color w:val="000000" w:themeColor="text1"/>
          <w:sz w:val="22"/>
          <w:szCs w:val="22"/>
        </w:rPr>
        <w:t>.</w:t>
      </w:r>
      <w:r w:rsidR="005A09B6" w:rsidRPr="32F3ADAD">
        <w:rPr>
          <w:color w:val="000000" w:themeColor="text1"/>
          <w:sz w:val="22"/>
          <w:szCs w:val="22"/>
        </w:rPr>
        <w:t>5</w:t>
      </w:r>
      <w:r w:rsidR="00245966" w:rsidRPr="32F3ADAD">
        <w:rPr>
          <w:color w:val="000000" w:themeColor="text1"/>
          <w:sz w:val="22"/>
          <w:szCs w:val="22"/>
        </w:rPr>
        <w:t xml:space="preserve"> – </w:t>
      </w:r>
      <w:r w:rsidR="33382A88" w:rsidRPr="32F3ADAD">
        <w:rPr>
          <w:color w:val="000000" w:themeColor="text1"/>
          <w:sz w:val="22"/>
          <w:szCs w:val="22"/>
        </w:rPr>
        <w:t>08</w:t>
      </w:r>
      <w:r w:rsidR="00245966" w:rsidRPr="32F3ADAD">
        <w:rPr>
          <w:color w:val="000000" w:themeColor="text1"/>
          <w:sz w:val="22"/>
          <w:szCs w:val="22"/>
        </w:rPr>
        <w:t>.</w:t>
      </w:r>
      <w:r w:rsidR="006B07A9" w:rsidRPr="32F3ADAD">
        <w:rPr>
          <w:color w:val="000000" w:themeColor="text1"/>
          <w:sz w:val="22"/>
          <w:szCs w:val="22"/>
        </w:rPr>
        <w:t>0</w:t>
      </w:r>
      <w:r w:rsidR="56FA82B3" w:rsidRPr="32F3ADAD">
        <w:rPr>
          <w:color w:val="000000" w:themeColor="text1"/>
          <w:sz w:val="22"/>
          <w:szCs w:val="22"/>
        </w:rPr>
        <w:t>7</w:t>
      </w:r>
      <w:r w:rsidR="00CE1C6A" w:rsidRPr="32F3ADAD">
        <w:rPr>
          <w:color w:val="000000" w:themeColor="text1"/>
          <w:sz w:val="22"/>
          <w:szCs w:val="22"/>
        </w:rPr>
        <w:t>.202</w:t>
      </w:r>
      <w:r w:rsidR="006B07A9" w:rsidRPr="32F3ADAD">
        <w:rPr>
          <w:color w:val="000000" w:themeColor="text1"/>
          <w:sz w:val="22"/>
          <w:szCs w:val="22"/>
        </w:rPr>
        <w:t>4</w:t>
      </w:r>
    </w:p>
    <w:p w14:paraId="1341F454" w14:textId="77777777" w:rsidR="00B70BBA" w:rsidRPr="00AE6118" w:rsidRDefault="00B70BBA" w:rsidP="00FB72EF">
      <w:pPr>
        <w:jc w:val="right"/>
      </w:pPr>
    </w:p>
    <w:p w14:paraId="07618B27" w14:textId="77777777" w:rsidR="00B70BBA" w:rsidRPr="00AE6118" w:rsidRDefault="00B70BBA" w:rsidP="00FB72EF">
      <w:pPr>
        <w:jc w:val="right"/>
      </w:pPr>
    </w:p>
    <w:p w14:paraId="357430B8" w14:textId="77777777" w:rsidR="005D0598" w:rsidRPr="00AE6118" w:rsidRDefault="005D0598" w:rsidP="00FB72EF">
      <w:pPr>
        <w:jc w:val="right"/>
      </w:pPr>
    </w:p>
    <w:p w14:paraId="0609D3F6" w14:textId="77777777" w:rsidR="005D0598" w:rsidRPr="00AE6118" w:rsidRDefault="005D0598" w:rsidP="00FB72EF">
      <w:pPr>
        <w:jc w:val="right"/>
      </w:pPr>
    </w:p>
    <w:p w14:paraId="421AB601" w14:textId="77777777" w:rsidR="005D0598" w:rsidRPr="00AE6118" w:rsidRDefault="005D0598" w:rsidP="00FB72EF">
      <w:pPr>
        <w:jc w:val="right"/>
      </w:pPr>
    </w:p>
    <w:p w14:paraId="4635C1C9" w14:textId="77777777" w:rsidR="005D0598" w:rsidRPr="00AE6118" w:rsidRDefault="005D0598" w:rsidP="00FB72EF">
      <w:pPr>
        <w:jc w:val="right"/>
      </w:pPr>
    </w:p>
    <w:p w14:paraId="2B4553D5" w14:textId="77777777" w:rsidR="005D0598" w:rsidRPr="00AE6118" w:rsidRDefault="005D0598" w:rsidP="00F17312">
      <w:pPr>
        <w:jc w:val="right"/>
      </w:pPr>
    </w:p>
    <w:p w14:paraId="71A03563" w14:textId="282BABCC" w:rsidR="005D0598" w:rsidRPr="00AE6118" w:rsidRDefault="007A7117" w:rsidP="00F17312">
      <w:pPr>
        <w:jc w:val="right"/>
        <w:rPr>
          <w:color w:val="000000"/>
          <w:sz w:val="22"/>
          <w:szCs w:val="22"/>
        </w:rPr>
        <w:sectPr w:rsidR="005D0598" w:rsidRPr="00AE6118" w:rsidSect="00B6603F">
          <w:headerReference w:type="even" r:id="rId9"/>
          <w:headerReference w:type="default" r:id="rId10"/>
          <w:footerReference w:type="even" r:id="rId11"/>
          <w:footerReference w:type="default" r:id="rId12"/>
          <w:headerReference w:type="first" r:id="rId13"/>
          <w:footerReference w:type="first" r:id="rId14"/>
          <w:pgSz w:w="11907" w:h="16840" w:code="9"/>
          <w:pgMar w:top="6265" w:right="720" w:bottom="1440" w:left="720" w:header="720" w:footer="567" w:gutter="0"/>
          <w:pgNumType w:start="1"/>
          <w:cols w:space="720"/>
          <w:docGrid w:linePitch="326"/>
        </w:sectPr>
      </w:pPr>
      <w:r w:rsidRPr="00AE6118">
        <w:rPr>
          <w:sz w:val="22"/>
          <w:szCs w:val="22"/>
        </w:rPr>
        <w:t>D</w:t>
      </w:r>
      <w:r w:rsidRPr="00AE6118">
        <w:rPr>
          <w:color w:val="000000"/>
          <w:sz w:val="22"/>
          <w:szCs w:val="22"/>
        </w:rPr>
        <w:t>as vorliegende Dokument gibt Hinweise auf einige Besonderheiten, die bei Einsatz der IDEA App „Prüfung Finanzen und Rechnungswesen“ beachtet werden sollten.</w:t>
      </w:r>
    </w:p>
    <w:sdt>
      <w:sdtPr>
        <w:rPr>
          <w:noProof/>
          <w:sz w:val="18"/>
          <w:szCs w:val="22"/>
        </w:rPr>
        <w:id w:val="2345376"/>
        <w:docPartObj>
          <w:docPartGallery w:val="Table of Contents"/>
          <w:docPartUnique/>
        </w:docPartObj>
      </w:sdtPr>
      <w:sdtEndPr>
        <w:rPr>
          <w:szCs w:val="18"/>
        </w:rPr>
      </w:sdtEndPr>
      <w:sdtContent>
        <w:p w14:paraId="10C75F6D" w14:textId="253171AA" w:rsidR="00C2074F" w:rsidRPr="00B6603F" w:rsidRDefault="00C2074F" w:rsidP="53E6B344">
          <w:pPr>
            <w:rPr>
              <w:rFonts w:ascii="Roboto Medium" w:hAnsi="Roboto Medium"/>
              <w:sz w:val="30"/>
              <w:szCs w:val="30"/>
            </w:rPr>
          </w:pPr>
          <w:r w:rsidRPr="53E6B344">
            <w:rPr>
              <w:rFonts w:ascii="Roboto Medium" w:hAnsi="Roboto Medium"/>
              <w:sz w:val="30"/>
              <w:szCs w:val="30"/>
            </w:rPr>
            <w:t>Inhalt</w:t>
          </w:r>
        </w:p>
        <w:p w14:paraId="13015DF3" w14:textId="2F63144B" w:rsidR="006A3B63" w:rsidRPr="006A3B63" w:rsidRDefault="00533ED3">
          <w:pPr>
            <w:pStyle w:val="Verzeichnis2"/>
            <w:rPr>
              <w:rFonts w:asciiTheme="minorHAnsi" w:eastAsiaTheme="minorEastAsia" w:hAnsiTheme="minorHAnsi" w:cstheme="minorBidi"/>
              <w:noProof/>
              <w:kern w:val="2"/>
              <w:sz w:val="18"/>
              <w:szCs w:val="18"/>
              <w14:ligatures w14:val="standardContextual"/>
            </w:rPr>
          </w:pPr>
          <w:r w:rsidRPr="006A3B63">
            <w:rPr>
              <w:sz w:val="18"/>
              <w:szCs w:val="18"/>
            </w:rPr>
            <w:fldChar w:fldCharType="begin"/>
          </w:r>
          <w:r w:rsidR="00C2074F" w:rsidRPr="006A3B63">
            <w:rPr>
              <w:sz w:val="18"/>
              <w:szCs w:val="18"/>
            </w:rPr>
            <w:instrText>TOC \o "1-3" \z \u \h</w:instrText>
          </w:r>
          <w:r w:rsidRPr="006A3B63">
            <w:rPr>
              <w:sz w:val="18"/>
              <w:szCs w:val="18"/>
            </w:rPr>
            <w:fldChar w:fldCharType="separate"/>
          </w:r>
          <w:hyperlink w:anchor="_Toc171328708" w:history="1">
            <w:r w:rsidR="006A3B63" w:rsidRPr="006A3B63">
              <w:rPr>
                <w:rStyle w:val="Hyperlink"/>
                <w:noProof/>
                <w:sz w:val="18"/>
                <w:szCs w:val="18"/>
              </w:rPr>
              <w:t>1.</w:t>
            </w:r>
            <w:r w:rsidR="006A3B63" w:rsidRPr="006A3B63">
              <w:rPr>
                <w:rFonts w:asciiTheme="minorHAnsi" w:eastAsiaTheme="minorEastAsia" w:hAnsiTheme="minorHAnsi" w:cstheme="minorBidi"/>
                <w:noProof/>
                <w:kern w:val="2"/>
                <w:sz w:val="18"/>
                <w:szCs w:val="18"/>
                <w14:ligatures w14:val="standardContextual"/>
              </w:rPr>
              <w:tab/>
            </w:r>
            <w:r w:rsidR="006A3B63" w:rsidRPr="006A3B63">
              <w:rPr>
                <w:rStyle w:val="Hyperlink"/>
                <w:noProof/>
                <w:sz w:val="18"/>
                <w:szCs w:val="18"/>
              </w:rPr>
              <w:t>Ziel dieses Leitfadens</w:t>
            </w:r>
            <w:r w:rsidR="006A3B63" w:rsidRPr="006A3B63">
              <w:rPr>
                <w:noProof/>
                <w:webHidden/>
                <w:sz w:val="18"/>
                <w:szCs w:val="18"/>
              </w:rPr>
              <w:tab/>
            </w:r>
            <w:r w:rsidR="006A3B63" w:rsidRPr="006A3B63">
              <w:rPr>
                <w:noProof/>
                <w:webHidden/>
                <w:sz w:val="18"/>
                <w:szCs w:val="18"/>
              </w:rPr>
              <w:fldChar w:fldCharType="begin"/>
            </w:r>
            <w:r w:rsidR="006A3B63" w:rsidRPr="006A3B63">
              <w:rPr>
                <w:noProof/>
                <w:webHidden/>
                <w:sz w:val="18"/>
                <w:szCs w:val="18"/>
              </w:rPr>
              <w:instrText xml:space="preserve"> PAGEREF _Toc171328708 \h </w:instrText>
            </w:r>
            <w:r w:rsidR="006A3B63" w:rsidRPr="006A3B63">
              <w:rPr>
                <w:noProof/>
                <w:webHidden/>
                <w:sz w:val="18"/>
                <w:szCs w:val="18"/>
              </w:rPr>
            </w:r>
            <w:r w:rsidR="006A3B63" w:rsidRPr="006A3B63">
              <w:rPr>
                <w:noProof/>
                <w:webHidden/>
                <w:sz w:val="18"/>
                <w:szCs w:val="18"/>
              </w:rPr>
              <w:fldChar w:fldCharType="separate"/>
            </w:r>
            <w:r w:rsidR="006A3B63">
              <w:rPr>
                <w:noProof/>
                <w:webHidden/>
                <w:sz w:val="18"/>
                <w:szCs w:val="18"/>
              </w:rPr>
              <w:t>3</w:t>
            </w:r>
            <w:r w:rsidR="006A3B63" w:rsidRPr="006A3B63">
              <w:rPr>
                <w:noProof/>
                <w:webHidden/>
                <w:sz w:val="18"/>
                <w:szCs w:val="18"/>
              </w:rPr>
              <w:fldChar w:fldCharType="end"/>
            </w:r>
          </w:hyperlink>
        </w:p>
        <w:p w14:paraId="367DE0C2" w14:textId="6C17C9B8" w:rsidR="006A3B63" w:rsidRPr="006A3B63" w:rsidRDefault="00000000">
          <w:pPr>
            <w:pStyle w:val="Verzeichnis2"/>
            <w:rPr>
              <w:rFonts w:asciiTheme="minorHAnsi" w:eastAsiaTheme="minorEastAsia" w:hAnsiTheme="minorHAnsi" w:cstheme="minorBidi"/>
              <w:noProof/>
              <w:kern w:val="2"/>
              <w:sz w:val="18"/>
              <w:szCs w:val="18"/>
              <w14:ligatures w14:val="standardContextual"/>
            </w:rPr>
          </w:pPr>
          <w:hyperlink w:anchor="_Toc171328709" w:history="1">
            <w:r w:rsidR="006A3B63" w:rsidRPr="006A3B63">
              <w:rPr>
                <w:rStyle w:val="Hyperlink"/>
                <w:noProof/>
                <w:sz w:val="18"/>
                <w:szCs w:val="18"/>
              </w:rPr>
              <w:t>2.</w:t>
            </w:r>
            <w:r w:rsidR="006A3B63" w:rsidRPr="006A3B63">
              <w:rPr>
                <w:rFonts w:asciiTheme="minorHAnsi" w:eastAsiaTheme="minorEastAsia" w:hAnsiTheme="minorHAnsi" w:cstheme="minorBidi"/>
                <w:noProof/>
                <w:kern w:val="2"/>
                <w:sz w:val="18"/>
                <w:szCs w:val="18"/>
                <w14:ligatures w14:val="standardContextual"/>
              </w:rPr>
              <w:tab/>
            </w:r>
            <w:r w:rsidR="006A3B63" w:rsidRPr="006A3B63">
              <w:rPr>
                <w:rStyle w:val="Hyperlink"/>
                <w:noProof/>
                <w:sz w:val="18"/>
                <w:szCs w:val="18"/>
              </w:rPr>
              <w:t>Inhalt der App</w:t>
            </w:r>
            <w:r w:rsidR="006A3B63" w:rsidRPr="006A3B63">
              <w:rPr>
                <w:noProof/>
                <w:webHidden/>
                <w:sz w:val="18"/>
                <w:szCs w:val="18"/>
              </w:rPr>
              <w:tab/>
            </w:r>
            <w:r w:rsidR="006A3B63" w:rsidRPr="006A3B63">
              <w:rPr>
                <w:noProof/>
                <w:webHidden/>
                <w:sz w:val="18"/>
                <w:szCs w:val="18"/>
              </w:rPr>
              <w:fldChar w:fldCharType="begin"/>
            </w:r>
            <w:r w:rsidR="006A3B63" w:rsidRPr="006A3B63">
              <w:rPr>
                <w:noProof/>
                <w:webHidden/>
                <w:sz w:val="18"/>
                <w:szCs w:val="18"/>
              </w:rPr>
              <w:instrText xml:space="preserve"> PAGEREF _Toc171328709 \h </w:instrText>
            </w:r>
            <w:r w:rsidR="006A3B63" w:rsidRPr="006A3B63">
              <w:rPr>
                <w:noProof/>
                <w:webHidden/>
                <w:sz w:val="18"/>
                <w:szCs w:val="18"/>
              </w:rPr>
            </w:r>
            <w:r w:rsidR="006A3B63" w:rsidRPr="006A3B63">
              <w:rPr>
                <w:noProof/>
                <w:webHidden/>
                <w:sz w:val="18"/>
                <w:szCs w:val="18"/>
              </w:rPr>
              <w:fldChar w:fldCharType="separate"/>
            </w:r>
            <w:r w:rsidR="006A3B63">
              <w:rPr>
                <w:noProof/>
                <w:webHidden/>
                <w:sz w:val="18"/>
                <w:szCs w:val="18"/>
              </w:rPr>
              <w:t>3</w:t>
            </w:r>
            <w:r w:rsidR="006A3B63" w:rsidRPr="006A3B63">
              <w:rPr>
                <w:noProof/>
                <w:webHidden/>
                <w:sz w:val="18"/>
                <w:szCs w:val="18"/>
              </w:rPr>
              <w:fldChar w:fldCharType="end"/>
            </w:r>
          </w:hyperlink>
        </w:p>
        <w:p w14:paraId="16245622" w14:textId="5F99852E" w:rsidR="006A3B63" w:rsidRPr="006A3B63" w:rsidRDefault="00000000">
          <w:pPr>
            <w:pStyle w:val="Verzeichnis2"/>
            <w:rPr>
              <w:rFonts w:asciiTheme="minorHAnsi" w:eastAsiaTheme="minorEastAsia" w:hAnsiTheme="minorHAnsi" w:cstheme="minorBidi"/>
              <w:noProof/>
              <w:kern w:val="2"/>
              <w:sz w:val="18"/>
              <w:szCs w:val="18"/>
              <w14:ligatures w14:val="standardContextual"/>
            </w:rPr>
          </w:pPr>
          <w:hyperlink w:anchor="_Toc171328710" w:history="1">
            <w:r w:rsidR="006A3B63" w:rsidRPr="006A3B63">
              <w:rPr>
                <w:rStyle w:val="Hyperlink"/>
                <w:noProof/>
                <w:sz w:val="18"/>
                <w:szCs w:val="18"/>
              </w:rPr>
              <w:t>3.</w:t>
            </w:r>
            <w:r w:rsidR="006A3B63" w:rsidRPr="006A3B63">
              <w:rPr>
                <w:rFonts w:asciiTheme="minorHAnsi" w:eastAsiaTheme="minorEastAsia" w:hAnsiTheme="minorHAnsi" w:cstheme="minorBidi"/>
                <w:noProof/>
                <w:kern w:val="2"/>
                <w:sz w:val="18"/>
                <w:szCs w:val="18"/>
                <w14:ligatures w14:val="standardContextual"/>
              </w:rPr>
              <w:tab/>
            </w:r>
            <w:r w:rsidR="006A3B63" w:rsidRPr="006A3B63">
              <w:rPr>
                <w:rStyle w:val="Hyperlink"/>
                <w:noProof/>
                <w:sz w:val="18"/>
                <w:szCs w:val="18"/>
              </w:rPr>
              <w:t>Installation der App</w:t>
            </w:r>
            <w:r w:rsidR="006A3B63" w:rsidRPr="006A3B63">
              <w:rPr>
                <w:noProof/>
                <w:webHidden/>
                <w:sz w:val="18"/>
                <w:szCs w:val="18"/>
              </w:rPr>
              <w:tab/>
            </w:r>
            <w:r w:rsidR="006A3B63" w:rsidRPr="006A3B63">
              <w:rPr>
                <w:noProof/>
                <w:webHidden/>
                <w:sz w:val="18"/>
                <w:szCs w:val="18"/>
              </w:rPr>
              <w:fldChar w:fldCharType="begin"/>
            </w:r>
            <w:r w:rsidR="006A3B63" w:rsidRPr="006A3B63">
              <w:rPr>
                <w:noProof/>
                <w:webHidden/>
                <w:sz w:val="18"/>
                <w:szCs w:val="18"/>
              </w:rPr>
              <w:instrText xml:space="preserve"> PAGEREF _Toc171328710 \h </w:instrText>
            </w:r>
            <w:r w:rsidR="006A3B63" w:rsidRPr="006A3B63">
              <w:rPr>
                <w:noProof/>
                <w:webHidden/>
                <w:sz w:val="18"/>
                <w:szCs w:val="18"/>
              </w:rPr>
            </w:r>
            <w:r w:rsidR="006A3B63" w:rsidRPr="006A3B63">
              <w:rPr>
                <w:noProof/>
                <w:webHidden/>
                <w:sz w:val="18"/>
                <w:szCs w:val="18"/>
              </w:rPr>
              <w:fldChar w:fldCharType="separate"/>
            </w:r>
            <w:r w:rsidR="006A3B63">
              <w:rPr>
                <w:noProof/>
                <w:webHidden/>
                <w:sz w:val="18"/>
                <w:szCs w:val="18"/>
              </w:rPr>
              <w:t>3</w:t>
            </w:r>
            <w:r w:rsidR="006A3B63" w:rsidRPr="006A3B63">
              <w:rPr>
                <w:noProof/>
                <w:webHidden/>
                <w:sz w:val="18"/>
                <w:szCs w:val="18"/>
              </w:rPr>
              <w:fldChar w:fldCharType="end"/>
            </w:r>
          </w:hyperlink>
        </w:p>
        <w:p w14:paraId="0B092029" w14:textId="02CBF3EC" w:rsidR="006A3B63" w:rsidRPr="006A3B63" w:rsidRDefault="00000000">
          <w:pPr>
            <w:pStyle w:val="Verzeichnis2"/>
            <w:rPr>
              <w:rFonts w:asciiTheme="minorHAnsi" w:eastAsiaTheme="minorEastAsia" w:hAnsiTheme="minorHAnsi" w:cstheme="minorBidi"/>
              <w:noProof/>
              <w:kern w:val="2"/>
              <w:sz w:val="18"/>
              <w:szCs w:val="18"/>
              <w14:ligatures w14:val="standardContextual"/>
            </w:rPr>
          </w:pPr>
          <w:hyperlink w:anchor="_Toc171328711" w:history="1">
            <w:r w:rsidR="006A3B63" w:rsidRPr="006A3B63">
              <w:rPr>
                <w:rStyle w:val="Hyperlink"/>
                <w:noProof/>
                <w:sz w:val="18"/>
                <w:szCs w:val="18"/>
              </w:rPr>
              <w:t>4.</w:t>
            </w:r>
            <w:r w:rsidR="006A3B63" w:rsidRPr="006A3B63">
              <w:rPr>
                <w:rFonts w:asciiTheme="minorHAnsi" w:eastAsiaTheme="minorEastAsia" w:hAnsiTheme="minorHAnsi" w:cstheme="minorBidi"/>
                <w:noProof/>
                <w:kern w:val="2"/>
                <w:sz w:val="18"/>
                <w:szCs w:val="18"/>
                <w14:ligatures w14:val="standardContextual"/>
              </w:rPr>
              <w:tab/>
            </w:r>
            <w:r w:rsidR="006A3B63" w:rsidRPr="006A3B63">
              <w:rPr>
                <w:rStyle w:val="Hyperlink"/>
                <w:noProof/>
                <w:sz w:val="18"/>
                <w:szCs w:val="18"/>
              </w:rPr>
              <w:t>Start der App und Überblick über den Workflow</w:t>
            </w:r>
            <w:r w:rsidR="006A3B63" w:rsidRPr="006A3B63">
              <w:rPr>
                <w:noProof/>
                <w:webHidden/>
                <w:sz w:val="18"/>
                <w:szCs w:val="18"/>
              </w:rPr>
              <w:tab/>
            </w:r>
            <w:r w:rsidR="006A3B63" w:rsidRPr="006A3B63">
              <w:rPr>
                <w:noProof/>
                <w:webHidden/>
                <w:sz w:val="18"/>
                <w:szCs w:val="18"/>
              </w:rPr>
              <w:fldChar w:fldCharType="begin"/>
            </w:r>
            <w:r w:rsidR="006A3B63" w:rsidRPr="006A3B63">
              <w:rPr>
                <w:noProof/>
                <w:webHidden/>
                <w:sz w:val="18"/>
                <w:szCs w:val="18"/>
              </w:rPr>
              <w:instrText xml:space="preserve"> PAGEREF _Toc171328711 \h </w:instrText>
            </w:r>
            <w:r w:rsidR="006A3B63" w:rsidRPr="006A3B63">
              <w:rPr>
                <w:noProof/>
                <w:webHidden/>
                <w:sz w:val="18"/>
                <w:szCs w:val="18"/>
              </w:rPr>
            </w:r>
            <w:r w:rsidR="006A3B63" w:rsidRPr="006A3B63">
              <w:rPr>
                <w:noProof/>
                <w:webHidden/>
                <w:sz w:val="18"/>
                <w:szCs w:val="18"/>
              </w:rPr>
              <w:fldChar w:fldCharType="separate"/>
            </w:r>
            <w:r w:rsidR="006A3B63">
              <w:rPr>
                <w:noProof/>
                <w:webHidden/>
                <w:sz w:val="18"/>
                <w:szCs w:val="18"/>
              </w:rPr>
              <w:t>4</w:t>
            </w:r>
            <w:r w:rsidR="006A3B63" w:rsidRPr="006A3B63">
              <w:rPr>
                <w:noProof/>
                <w:webHidden/>
                <w:sz w:val="18"/>
                <w:szCs w:val="18"/>
              </w:rPr>
              <w:fldChar w:fldCharType="end"/>
            </w:r>
          </w:hyperlink>
        </w:p>
        <w:p w14:paraId="78237525" w14:textId="2FED3D8B" w:rsidR="006A3B63" w:rsidRPr="006A3B63" w:rsidRDefault="00000000">
          <w:pPr>
            <w:pStyle w:val="Verzeichnis2"/>
            <w:rPr>
              <w:rFonts w:asciiTheme="minorHAnsi" w:eastAsiaTheme="minorEastAsia" w:hAnsiTheme="minorHAnsi" w:cstheme="minorBidi"/>
              <w:noProof/>
              <w:kern w:val="2"/>
              <w:sz w:val="18"/>
              <w:szCs w:val="18"/>
              <w14:ligatures w14:val="standardContextual"/>
            </w:rPr>
          </w:pPr>
          <w:hyperlink w:anchor="_Toc171328712" w:history="1">
            <w:r w:rsidR="006A3B63" w:rsidRPr="006A3B63">
              <w:rPr>
                <w:rStyle w:val="Hyperlink"/>
                <w:noProof/>
                <w:sz w:val="18"/>
                <w:szCs w:val="18"/>
              </w:rPr>
              <w:t>5.</w:t>
            </w:r>
            <w:r w:rsidR="006A3B63" w:rsidRPr="006A3B63">
              <w:rPr>
                <w:rFonts w:asciiTheme="minorHAnsi" w:eastAsiaTheme="minorEastAsia" w:hAnsiTheme="minorHAnsi" w:cstheme="minorBidi"/>
                <w:noProof/>
                <w:kern w:val="2"/>
                <w:sz w:val="18"/>
                <w:szCs w:val="18"/>
                <w14:ligatures w14:val="standardContextual"/>
              </w:rPr>
              <w:tab/>
            </w:r>
            <w:r w:rsidR="006A3B63" w:rsidRPr="006A3B63">
              <w:rPr>
                <w:rStyle w:val="Hyperlink"/>
                <w:noProof/>
                <w:sz w:val="18"/>
                <w:szCs w:val="18"/>
              </w:rPr>
              <w:t>Datenanforderung erstellen</w:t>
            </w:r>
            <w:r w:rsidR="006A3B63" w:rsidRPr="006A3B63">
              <w:rPr>
                <w:noProof/>
                <w:webHidden/>
                <w:sz w:val="18"/>
                <w:szCs w:val="18"/>
              </w:rPr>
              <w:tab/>
            </w:r>
            <w:r w:rsidR="006A3B63" w:rsidRPr="006A3B63">
              <w:rPr>
                <w:noProof/>
                <w:webHidden/>
                <w:sz w:val="18"/>
                <w:szCs w:val="18"/>
              </w:rPr>
              <w:fldChar w:fldCharType="begin"/>
            </w:r>
            <w:r w:rsidR="006A3B63" w:rsidRPr="006A3B63">
              <w:rPr>
                <w:noProof/>
                <w:webHidden/>
                <w:sz w:val="18"/>
                <w:szCs w:val="18"/>
              </w:rPr>
              <w:instrText xml:space="preserve"> PAGEREF _Toc171328712 \h </w:instrText>
            </w:r>
            <w:r w:rsidR="006A3B63" w:rsidRPr="006A3B63">
              <w:rPr>
                <w:noProof/>
                <w:webHidden/>
                <w:sz w:val="18"/>
                <w:szCs w:val="18"/>
              </w:rPr>
            </w:r>
            <w:r w:rsidR="006A3B63" w:rsidRPr="006A3B63">
              <w:rPr>
                <w:noProof/>
                <w:webHidden/>
                <w:sz w:val="18"/>
                <w:szCs w:val="18"/>
              </w:rPr>
              <w:fldChar w:fldCharType="separate"/>
            </w:r>
            <w:r w:rsidR="006A3B63">
              <w:rPr>
                <w:noProof/>
                <w:webHidden/>
                <w:sz w:val="18"/>
                <w:szCs w:val="18"/>
              </w:rPr>
              <w:t>6</w:t>
            </w:r>
            <w:r w:rsidR="006A3B63" w:rsidRPr="006A3B63">
              <w:rPr>
                <w:noProof/>
                <w:webHidden/>
                <w:sz w:val="18"/>
                <w:szCs w:val="18"/>
              </w:rPr>
              <w:fldChar w:fldCharType="end"/>
            </w:r>
          </w:hyperlink>
        </w:p>
        <w:p w14:paraId="03520BC0" w14:textId="3D6FB2D5" w:rsidR="006A3B63" w:rsidRPr="006A3B63" w:rsidRDefault="00000000">
          <w:pPr>
            <w:pStyle w:val="Verzeichnis2"/>
            <w:rPr>
              <w:rFonts w:asciiTheme="minorHAnsi" w:eastAsiaTheme="minorEastAsia" w:hAnsiTheme="minorHAnsi" w:cstheme="minorBidi"/>
              <w:noProof/>
              <w:kern w:val="2"/>
              <w:sz w:val="18"/>
              <w:szCs w:val="18"/>
              <w14:ligatures w14:val="standardContextual"/>
            </w:rPr>
          </w:pPr>
          <w:hyperlink w:anchor="_Toc171328713" w:history="1">
            <w:r w:rsidR="006A3B63" w:rsidRPr="006A3B63">
              <w:rPr>
                <w:rStyle w:val="Hyperlink"/>
                <w:noProof/>
                <w:sz w:val="18"/>
                <w:szCs w:val="18"/>
              </w:rPr>
              <w:t>6.</w:t>
            </w:r>
            <w:r w:rsidR="006A3B63" w:rsidRPr="006A3B63">
              <w:rPr>
                <w:rFonts w:asciiTheme="minorHAnsi" w:eastAsiaTheme="minorEastAsia" w:hAnsiTheme="minorHAnsi" w:cstheme="minorBidi"/>
                <w:noProof/>
                <w:kern w:val="2"/>
                <w:sz w:val="18"/>
                <w:szCs w:val="18"/>
                <w14:ligatures w14:val="standardContextual"/>
              </w:rPr>
              <w:tab/>
            </w:r>
            <w:r w:rsidR="006A3B63" w:rsidRPr="006A3B63">
              <w:rPr>
                <w:rStyle w:val="Hyperlink"/>
                <w:noProof/>
                <w:sz w:val="18"/>
                <w:szCs w:val="18"/>
              </w:rPr>
              <w:t>Prüfung verwalten und Prüfung auswählen</w:t>
            </w:r>
            <w:r w:rsidR="006A3B63" w:rsidRPr="006A3B63">
              <w:rPr>
                <w:noProof/>
                <w:webHidden/>
                <w:sz w:val="18"/>
                <w:szCs w:val="18"/>
              </w:rPr>
              <w:tab/>
            </w:r>
            <w:r w:rsidR="006A3B63" w:rsidRPr="006A3B63">
              <w:rPr>
                <w:noProof/>
                <w:webHidden/>
                <w:sz w:val="18"/>
                <w:szCs w:val="18"/>
              </w:rPr>
              <w:fldChar w:fldCharType="begin"/>
            </w:r>
            <w:r w:rsidR="006A3B63" w:rsidRPr="006A3B63">
              <w:rPr>
                <w:noProof/>
                <w:webHidden/>
                <w:sz w:val="18"/>
                <w:szCs w:val="18"/>
              </w:rPr>
              <w:instrText xml:space="preserve"> PAGEREF _Toc171328713 \h </w:instrText>
            </w:r>
            <w:r w:rsidR="006A3B63" w:rsidRPr="006A3B63">
              <w:rPr>
                <w:noProof/>
                <w:webHidden/>
                <w:sz w:val="18"/>
                <w:szCs w:val="18"/>
              </w:rPr>
            </w:r>
            <w:r w:rsidR="006A3B63" w:rsidRPr="006A3B63">
              <w:rPr>
                <w:noProof/>
                <w:webHidden/>
                <w:sz w:val="18"/>
                <w:szCs w:val="18"/>
              </w:rPr>
              <w:fldChar w:fldCharType="separate"/>
            </w:r>
            <w:r w:rsidR="006A3B63">
              <w:rPr>
                <w:noProof/>
                <w:webHidden/>
                <w:sz w:val="18"/>
                <w:szCs w:val="18"/>
              </w:rPr>
              <w:t>6</w:t>
            </w:r>
            <w:r w:rsidR="006A3B63" w:rsidRPr="006A3B63">
              <w:rPr>
                <w:noProof/>
                <w:webHidden/>
                <w:sz w:val="18"/>
                <w:szCs w:val="18"/>
              </w:rPr>
              <w:fldChar w:fldCharType="end"/>
            </w:r>
          </w:hyperlink>
        </w:p>
        <w:p w14:paraId="7D99693D" w14:textId="20A80989" w:rsidR="006A3B63" w:rsidRPr="006A3B63" w:rsidRDefault="00000000">
          <w:pPr>
            <w:pStyle w:val="Verzeichnis3"/>
            <w:tabs>
              <w:tab w:val="left" w:pos="960"/>
              <w:tab w:val="right" w:leader="dot" w:pos="10457"/>
            </w:tabs>
            <w:rPr>
              <w:rFonts w:asciiTheme="minorHAnsi" w:eastAsiaTheme="minorEastAsia" w:hAnsiTheme="minorHAnsi" w:cstheme="minorBidi"/>
              <w:noProof/>
              <w:kern w:val="2"/>
              <w:sz w:val="18"/>
              <w:szCs w:val="18"/>
              <w14:ligatures w14:val="standardContextual"/>
            </w:rPr>
          </w:pPr>
          <w:hyperlink w:anchor="_Toc171328714" w:history="1">
            <w:r w:rsidR="006A3B63" w:rsidRPr="006A3B63">
              <w:rPr>
                <w:rStyle w:val="Hyperlink"/>
                <w:noProof/>
                <w:sz w:val="18"/>
                <w:szCs w:val="18"/>
              </w:rPr>
              <w:t>1.</w:t>
            </w:r>
            <w:r w:rsidR="006A3B63" w:rsidRPr="006A3B63">
              <w:rPr>
                <w:rFonts w:asciiTheme="minorHAnsi" w:eastAsiaTheme="minorEastAsia" w:hAnsiTheme="minorHAnsi" w:cstheme="minorBidi"/>
                <w:noProof/>
                <w:kern w:val="2"/>
                <w:sz w:val="18"/>
                <w:szCs w:val="18"/>
                <w14:ligatures w14:val="standardContextual"/>
              </w:rPr>
              <w:tab/>
            </w:r>
            <w:r w:rsidR="006A3B63" w:rsidRPr="006A3B63">
              <w:rPr>
                <w:rStyle w:val="Hyperlink"/>
                <w:noProof/>
                <w:sz w:val="18"/>
                <w:szCs w:val="18"/>
              </w:rPr>
              <w:t>Prüfung verwalten</w:t>
            </w:r>
            <w:r w:rsidR="006A3B63" w:rsidRPr="006A3B63">
              <w:rPr>
                <w:noProof/>
                <w:webHidden/>
                <w:sz w:val="18"/>
                <w:szCs w:val="18"/>
              </w:rPr>
              <w:tab/>
            </w:r>
            <w:r w:rsidR="006A3B63" w:rsidRPr="006A3B63">
              <w:rPr>
                <w:noProof/>
                <w:webHidden/>
                <w:sz w:val="18"/>
                <w:szCs w:val="18"/>
              </w:rPr>
              <w:fldChar w:fldCharType="begin"/>
            </w:r>
            <w:r w:rsidR="006A3B63" w:rsidRPr="006A3B63">
              <w:rPr>
                <w:noProof/>
                <w:webHidden/>
                <w:sz w:val="18"/>
                <w:szCs w:val="18"/>
              </w:rPr>
              <w:instrText xml:space="preserve"> PAGEREF _Toc171328714 \h </w:instrText>
            </w:r>
            <w:r w:rsidR="006A3B63" w:rsidRPr="006A3B63">
              <w:rPr>
                <w:noProof/>
                <w:webHidden/>
                <w:sz w:val="18"/>
                <w:szCs w:val="18"/>
              </w:rPr>
            </w:r>
            <w:r w:rsidR="006A3B63" w:rsidRPr="006A3B63">
              <w:rPr>
                <w:noProof/>
                <w:webHidden/>
                <w:sz w:val="18"/>
                <w:szCs w:val="18"/>
              </w:rPr>
              <w:fldChar w:fldCharType="separate"/>
            </w:r>
            <w:r w:rsidR="006A3B63">
              <w:rPr>
                <w:noProof/>
                <w:webHidden/>
                <w:sz w:val="18"/>
                <w:szCs w:val="18"/>
              </w:rPr>
              <w:t>6</w:t>
            </w:r>
            <w:r w:rsidR="006A3B63" w:rsidRPr="006A3B63">
              <w:rPr>
                <w:noProof/>
                <w:webHidden/>
                <w:sz w:val="18"/>
                <w:szCs w:val="18"/>
              </w:rPr>
              <w:fldChar w:fldCharType="end"/>
            </w:r>
          </w:hyperlink>
        </w:p>
        <w:p w14:paraId="0167349D" w14:textId="50E5F262" w:rsidR="006A3B63" w:rsidRPr="006A3B63" w:rsidRDefault="00000000">
          <w:pPr>
            <w:pStyle w:val="Verzeichnis3"/>
            <w:tabs>
              <w:tab w:val="left" w:pos="960"/>
              <w:tab w:val="right" w:leader="dot" w:pos="10457"/>
            </w:tabs>
            <w:rPr>
              <w:rFonts w:asciiTheme="minorHAnsi" w:eastAsiaTheme="minorEastAsia" w:hAnsiTheme="minorHAnsi" w:cstheme="minorBidi"/>
              <w:noProof/>
              <w:kern w:val="2"/>
              <w:sz w:val="18"/>
              <w:szCs w:val="18"/>
              <w14:ligatures w14:val="standardContextual"/>
            </w:rPr>
          </w:pPr>
          <w:hyperlink w:anchor="_Toc171328715" w:history="1">
            <w:r w:rsidR="006A3B63" w:rsidRPr="006A3B63">
              <w:rPr>
                <w:rStyle w:val="Hyperlink"/>
                <w:noProof/>
                <w:sz w:val="18"/>
                <w:szCs w:val="18"/>
              </w:rPr>
              <w:t>2.</w:t>
            </w:r>
            <w:r w:rsidR="006A3B63" w:rsidRPr="006A3B63">
              <w:rPr>
                <w:rFonts w:asciiTheme="minorHAnsi" w:eastAsiaTheme="minorEastAsia" w:hAnsiTheme="minorHAnsi" w:cstheme="minorBidi"/>
                <w:noProof/>
                <w:kern w:val="2"/>
                <w:sz w:val="18"/>
                <w:szCs w:val="18"/>
                <w14:ligatures w14:val="standardContextual"/>
              </w:rPr>
              <w:tab/>
            </w:r>
            <w:r w:rsidR="006A3B63" w:rsidRPr="006A3B63">
              <w:rPr>
                <w:rStyle w:val="Hyperlink"/>
                <w:noProof/>
                <w:sz w:val="18"/>
                <w:szCs w:val="18"/>
              </w:rPr>
              <w:t>Prüfung auswählen</w:t>
            </w:r>
            <w:r w:rsidR="006A3B63" w:rsidRPr="006A3B63">
              <w:rPr>
                <w:noProof/>
                <w:webHidden/>
                <w:sz w:val="18"/>
                <w:szCs w:val="18"/>
              </w:rPr>
              <w:tab/>
            </w:r>
            <w:r w:rsidR="006A3B63" w:rsidRPr="006A3B63">
              <w:rPr>
                <w:noProof/>
                <w:webHidden/>
                <w:sz w:val="18"/>
                <w:szCs w:val="18"/>
              </w:rPr>
              <w:fldChar w:fldCharType="begin"/>
            </w:r>
            <w:r w:rsidR="006A3B63" w:rsidRPr="006A3B63">
              <w:rPr>
                <w:noProof/>
                <w:webHidden/>
                <w:sz w:val="18"/>
                <w:szCs w:val="18"/>
              </w:rPr>
              <w:instrText xml:space="preserve"> PAGEREF _Toc171328715 \h </w:instrText>
            </w:r>
            <w:r w:rsidR="006A3B63" w:rsidRPr="006A3B63">
              <w:rPr>
                <w:noProof/>
                <w:webHidden/>
                <w:sz w:val="18"/>
                <w:szCs w:val="18"/>
              </w:rPr>
            </w:r>
            <w:r w:rsidR="006A3B63" w:rsidRPr="006A3B63">
              <w:rPr>
                <w:noProof/>
                <w:webHidden/>
                <w:sz w:val="18"/>
                <w:szCs w:val="18"/>
              </w:rPr>
              <w:fldChar w:fldCharType="separate"/>
            </w:r>
            <w:r w:rsidR="006A3B63">
              <w:rPr>
                <w:noProof/>
                <w:webHidden/>
                <w:sz w:val="18"/>
                <w:szCs w:val="18"/>
              </w:rPr>
              <w:t>7</w:t>
            </w:r>
            <w:r w:rsidR="006A3B63" w:rsidRPr="006A3B63">
              <w:rPr>
                <w:noProof/>
                <w:webHidden/>
                <w:sz w:val="18"/>
                <w:szCs w:val="18"/>
              </w:rPr>
              <w:fldChar w:fldCharType="end"/>
            </w:r>
          </w:hyperlink>
        </w:p>
        <w:p w14:paraId="6F5A215B" w14:textId="62DA0E81" w:rsidR="006A3B63" w:rsidRPr="006A3B63" w:rsidRDefault="00000000">
          <w:pPr>
            <w:pStyle w:val="Verzeichnis2"/>
            <w:rPr>
              <w:rFonts w:asciiTheme="minorHAnsi" w:eastAsiaTheme="minorEastAsia" w:hAnsiTheme="minorHAnsi" w:cstheme="minorBidi"/>
              <w:noProof/>
              <w:kern w:val="2"/>
              <w:sz w:val="18"/>
              <w:szCs w:val="18"/>
              <w14:ligatures w14:val="standardContextual"/>
            </w:rPr>
          </w:pPr>
          <w:hyperlink w:anchor="_Toc171328716" w:history="1">
            <w:r w:rsidR="006A3B63" w:rsidRPr="006A3B63">
              <w:rPr>
                <w:rStyle w:val="Hyperlink"/>
                <w:noProof/>
                <w:sz w:val="18"/>
                <w:szCs w:val="18"/>
              </w:rPr>
              <w:t>7.</w:t>
            </w:r>
            <w:r w:rsidR="006A3B63" w:rsidRPr="006A3B63">
              <w:rPr>
                <w:rFonts w:asciiTheme="minorHAnsi" w:eastAsiaTheme="minorEastAsia" w:hAnsiTheme="minorHAnsi" w:cstheme="minorBidi"/>
                <w:noProof/>
                <w:kern w:val="2"/>
                <w:sz w:val="18"/>
                <w:szCs w:val="18"/>
                <w14:ligatures w14:val="standardContextual"/>
              </w:rPr>
              <w:tab/>
            </w:r>
            <w:r w:rsidR="006A3B63" w:rsidRPr="006A3B63">
              <w:rPr>
                <w:rStyle w:val="Hyperlink"/>
                <w:noProof/>
                <w:sz w:val="18"/>
                <w:szCs w:val="18"/>
              </w:rPr>
              <w:t>Primanotenplan modifizieren</w:t>
            </w:r>
            <w:r w:rsidR="006A3B63" w:rsidRPr="006A3B63">
              <w:rPr>
                <w:noProof/>
                <w:webHidden/>
                <w:sz w:val="18"/>
                <w:szCs w:val="18"/>
              </w:rPr>
              <w:tab/>
            </w:r>
            <w:r w:rsidR="006A3B63" w:rsidRPr="006A3B63">
              <w:rPr>
                <w:noProof/>
                <w:webHidden/>
                <w:sz w:val="18"/>
                <w:szCs w:val="18"/>
              </w:rPr>
              <w:fldChar w:fldCharType="begin"/>
            </w:r>
            <w:r w:rsidR="006A3B63" w:rsidRPr="006A3B63">
              <w:rPr>
                <w:noProof/>
                <w:webHidden/>
                <w:sz w:val="18"/>
                <w:szCs w:val="18"/>
              </w:rPr>
              <w:instrText xml:space="preserve"> PAGEREF _Toc171328716 \h </w:instrText>
            </w:r>
            <w:r w:rsidR="006A3B63" w:rsidRPr="006A3B63">
              <w:rPr>
                <w:noProof/>
                <w:webHidden/>
                <w:sz w:val="18"/>
                <w:szCs w:val="18"/>
              </w:rPr>
            </w:r>
            <w:r w:rsidR="006A3B63" w:rsidRPr="006A3B63">
              <w:rPr>
                <w:noProof/>
                <w:webHidden/>
                <w:sz w:val="18"/>
                <w:szCs w:val="18"/>
              </w:rPr>
              <w:fldChar w:fldCharType="separate"/>
            </w:r>
            <w:r w:rsidR="006A3B63">
              <w:rPr>
                <w:noProof/>
                <w:webHidden/>
                <w:sz w:val="18"/>
                <w:szCs w:val="18"/>
              </w:rPr>
              <w:t>8</w:t>
            </w:r>
            <w:r w:rsidR="006A3B63" w:rsidRPr="006A3B63">
              <w:rPr>
                <w:noProof/>
                <w:webHidden/>
                <w:sz w:val="18"/>
                <w:szCs w:val="18"/>
              </w:rPr>
              <w:fldChar w:fldCharType="end"/>
            </w:r>
          </w:hyperlink>
        </w:p>
        <w:p w14:paraId="6FBE9459" w14:textId="4873DC59" w:rsidR="006A3B63" w:rsidRPr="006A3B63" w:rsidRDefault="00000000">
          <w:pPr>
            <w:pStyle w:val="Verzeichnis3"/>
            <w:tabs>
              <w:tab w:val="left" w:pos="960"/>
              <w:tab w:val="right" w:leader="dot" w:pos="10457"/>
            </w:tabs>
            <w:rPr>
              <w:rFonts w:asciiTheme="minorHAnsi" w:eastAsiaTheme="minorEastAsia" w:hAnsiTheme="minorHAnsi" w:cstheme="minorBidi"/>
              <w:noProof/>
              <w:kern w:val="2"/>
              <w:sz w:val="18"/>
              <w:szCs w:val="18"/>
              <w14:ligatures w14:val="standardContextual"/>
            </w:rPr>
          </w:pPr>
          <w:hyperlink w:anchor="_Toc171328717" w:history="1">
            <w:r w:rsidR="006A3B63" w:rsidRPr="006A3B63">
              <w:rPr>
                <w:rStyle w:val="Hyperlink"/>
                <w:noProof/>
                <w:sz w:val="18"/>
                <w:szCs w:val="18"/>
              </w:rPr>
              <w:t>1.</w:t>
            </w:r>
            <w:r w:rsidR="006A3B63" w:rsidRPr="006A3B63">
              <w:rPr>
                <w:rFonts w:asciiTheme="minorHAnsi" w:eastAsiaTheme="minorEastAsia" w:hAnsiTheme="minorHAnsi" w:cstheme="minorBidi"/>
                <w:noProof/>
                <w:kern w:val="2"/>
                <w:sz w:val="18"/>
                <w:szCs w:val="18"/>
                <w14:ligatures w14:val="standardContextual"/>
              </w:rPr>
              <w:tab/>
            </w:r>
            <w:r w:rsidR="006A3B63" w:rsidRPr="006A3B63">
              <w:rPr>
                <w:rStyle w:val="Hyperlink"/>
                <w:noProof/>
                <w:sz w:val="18"/>
                <w:szCs w:val="18"/>
              </w:rPr>
              <w:t>Standard-Primanotenplan</w:t>
            </w:r>
            <w:r w:rsidR="006A3B63" w:rsidRPr="006A3B63">
              <w:rPr>
                <w:noProof/>
                <w:webHidden/>
                <w:sz w:val="18"/>
                <w:szCs w:val="18"/>
              </w:rPr>
              <w:tab/>
            </w:r>
            <w:r w:rsidR="006A3B63" w:rsidRPr="006A3B63">
              <w:rPr>
                <w:noProof/>
                <w:webHidden/>
                <w:sz w:val="18"/>
                <w:szCs w:val="18"/>
              </w:rPr>
              <w:fldChar w:fldCharType="begin"/>
            </w:r>
            <w:r w:rsidR="006A3B63" w:rsidRPr="006A3B63">
              <w:rPr>
                <w:noProof/>
                <w:webHidden/>
                <w:sz w:val="18"/>
                <w:szCs w:val="18"/>
              </w:rPr>
              <w:instrText xml:space="preserve"> PAGEREF _Toc171328717 \h </w:instrText>
            </w:r>
            <w:r w:rsidR="006A3B63" w:rsidRPr="006A3B63">
              <w:rPr>
                <w:noProof/>
                <w:webHidden/>
                <w:sz w:val="18"/>
                <w:szCs w:val="18"/>
              </w:rPr>
            </w:r>
            <w:r w:rsidR="006A3B63" w:rsidRPr="006A3B63">
              <w:rPr>
                <w:noProof/>
                <w:webHidden/>
                <w:sz w:val="18"/>
                <w:szCs w:val="18"/>
              </w:rPr>
              <w:fldChar w:fldCharType="separate"/>
            </w:r>
            <w:r w:rsidR="006A3B63">
              <w:rPr>
                <w:noProof/>
                <w:webHidden/>
                <w:sz w:val="18"/>
                <w:szCs w:val="18"/>
              </w:rPr>
              <w:t>8</w:t>
            </w:r>
            <w:r w:rsidR="006A3B63" w:rsidRPr="006A3B63">
              <w:rPr>
                <w:noProof/>
                <w:webHidden/>
                <w:sz w:val="18"/>
                <w:szCs w:val="18"/>
              </w:rPr>
              <w:fldChar w:fldCharType="end"/>
            </w:r>
          </w:hyperlink>
        </w:p>
        <w:p w14:paraId="7D4DFC1C" w14:textId="6590C75F" w:rsidR="006A3B63" w:rsidRPr="006A3B63" w:rsidRDefault="00000000">
          <w:pPr>
            <w:pStyle w:val="Verzeichnis3"/>
            <w:tabs>
              <w:tab w:val="left" w:pos="960"/>
              <w:tab w:val="right" w:leader="dot" w:pos="10457"/>
            </w:tabs>
            <w:rPr>
              <w:rFonts w:asciiTheme="minorHAnsi" w:eastAsiaTheme="minorEastAsia" w:hAnsiTheme="minorHAnsi" w:cstheme="minorBidi"/>
              <w:noProof/>
              <w:kern w:val="2"/>
              <w:sz w:val="18"/>
              <w:szCs w:val="18"/>
              <w14:ligatures w14:val="standardContextual"/>
            </w:rPr>
          </w:pPr>
          <w:hyperlink w:anchor="_Toc171328718" w:history="1">
            <w:r w:rsidR="006A3B63" w:rsidRPr="006A3B63">
              <w:rPr>
                <w:rStyle w:val="Hyperlink"/>
                <w:noProof/>
                <w:sz w:val="18"/>
                <w:szCs w:val="18"/>
              </w:rPr>
              <w:t>2.</w:t>
            </w:r>
            <w:r w:rsidR="006A3B63" w:rsidRPr="006A3B63">
              <w:rPr>
                <w:rFonts w:asciiTheme="minorHAnsi" w:eastAsiaTheme="minorEastAsia" w:hAnsiTheme="minorHAnsi" w:cstheme="minorBidi"/>
                <w:noProof/>
                <w:kern w:val="2"/>
                <w:sz w:val="18"/>
                <w:szCs w:val="18"/>
                <w14:ligatures w14:val="standardContextual"/>
              </w:rPr>
              <w:tab/>
            </w:r>
            <w:r w:rsidR="006A3B63" w:rsidRPr="006A3B63">
              <w:rPr>
                <w:rStyle w:val="Hyperlink"/>
                <w:noProof/>
                <w:sz w:val="18"/>
                <w:szCs w:val="18"/>
              </w:rPr>
              <w:t>Veränderungen für Primanoten</w:t>
            </w:r>
            <w:r w:rsidR="006A3B63" w:rsidRPr="006A3B63">
              <w:rPr>
                <w:noProof/>
                <w:webHidden/>
                <w:sz w:val="18"/>
                <w:szCs w:val="18"/>
              </w:rPr>
              <w:tab/>
            </w:r>
            <w:r w:rsidR="006A3B63" w:rsidRPr="006A3B63">
              <w:rPr>
                <w:noProof/>
                <w:webHidden/>
                <w:sz w:val="18"/>
                <w:szCs w:val="18"/>
              </w:rPr>
              <w:fldChar w:fldCharType="begin"/>
            </w:r>
            <w:r w:rsidR="006A3B63" w:rsidRPr="006A3B63">
              <w:rPr>
                <w:noProof/>
                <w:webHidden/>
                <w:sz w:val="18"/>
                <w:szCs w:val="18"/>
              </w:rPr>
              <w:instrText xml:space="preserve"> PAGEREF _Toc171328718 \h </w:instrText>
            </w:r>
            <w:r w:rsidR="006A3B63" w:rsidRPr="006A3B63">
              <w:rPr>
                <w:noProof/>
                <w:webHidden/>
                <w:sz w:val="18"/>
                <w:szCs w:val="18"/>
              </w:rPr>
            </w:r>
            <w:r w:rsidR="006A3B63" w:rsidRPr="006A3B63">
              <w:rPr>
                <w:noProof/>
                <w:webHidden/>
                <w:sz w:val="18"/>
                <w:szCs w:val="18"/>
              </w:rPr>
              <w:fldChar w:fldCharType="separate"/>
            </w:r>
            <w:r w:rsidR="006A3B63">
              <w:rPr>
                <w:noProof/>
                <w:webHidden/>
                <w:sz w:val="18"/>
                <w:szCs w:val="18"/>
              </w:rPr>
              <w:t>9</w:t>
            </w:r>
            <w:r w:rsidR="006A3B63" w:rsidRPr="006A3B63">
              <w:rPr>
                <w:noProof/>
                <w:webHidden/>
                <w:sz w:val="18"/>
                <w:szCs w:val="18"/>
              </w:rPr>
              <w:fldChar w:fldCharType="end"/>
            </w:r>
          </w:hyperlink>
        </w:p>
        <w:p w14:paraId="33CDC006" w14:textId="17DA3CAF" w:rsidR="006A3B63" w:rsidRPr="006A3B63" w:rsidRDefault="00000000">
          <w:pPr>
            <w:pStyle w:val="Verzeichnis2"/>
            <w:rPr>
              <w:rFonts w:asciiTheme="minorHAnsi" w:eastAsiaTheme="minorEastAsia" w:hAnsiTheme="minorHAnsi" w:cstheme="minorBidi"/>
              <w:noProof/>
              <w:kern w:val="2"/>
              <w:sz w:val="18"/>
              <w:szCs w:val="18"/>
              <w14:ligatures w14:val="standardContextual"/>
            </w:rPr>
          </w:pPr>
          <w:hyperlink w:anchor="_Toc171328719" w:history="1">
            <w:r w:rsidR="006A3B63" w:rsidRPr="006A3B63">
              <w:rPr>
                <w:rStyle w:val="Hyperlink"/>
                <w:noProof/>
                <w:sz w:val="18"/>
                <w:szCs w:val="18"/>
              </w:rPr>
              <w:t>8.</w:t>
            </w:r>
            <w:r w:rsidR="006A3B63" w:rsidRPr="006A3B63">
              <w:rPr>
                <w:rFonts w:asciiTheme="minorHAnsi" w:eastAsiaTheme="minorEastAsia" w:hAnsiTheme="minorHAnsi" w:cstheme="minorBidi"/>
                <w:noProof/>
                <w:kern w:val="2"/>
                <w:sz w:val="18"/>
                <w:szCs w:val="18"/>
                <w14:ligatures w14:val="standardContextual"/>
              </w:rPr>
              <w:tab/>
            </w:r>
            <w:r w:rsidR="006A3B63" w:rsidRPr="006A3B63">
              <w:rPr>
                <w:rStyle w:val="Hyperlink"/>
                <w:noProof/>
                <w:sz w:val="18"/>
                <w:szCs w:val="18"/>
              </w:rPr>
              <w:t>Daten importieren</w:t>
            </w:r>
            <w:r w:rsidR="006A3B63" w:rsidRPr="006A3B63">
              <w:rPr>
                <w:noProof/>
                <w:webHidden/>
                <w:sz w:val="18"/>
                <w:szCs w:val="18"/>
              </w:rPr>
              <w:tab/>
            </w:r>
            <w:r w:rsidR="006A3B63" w:rsidRPr="006A3B63">
              <w:rPr>
                <w:noProof/>
                <w:webHidden/>
                <w:sz w:val="18"/>
                <w:szCs w:val="18"/>
              </w:rPr>
              <w:fldChar w:fldCharType="begin"/>
            </w:r>
            <w:r w:rsidR="006A3B63" w:rsidRPr="006A3B63">
              <w:rPr>
                <w:noProof/>
                <w:webHidden/>
                <w:sz w:val="18"/>
                <w:szCs w:val="18"/>
              </w:rPr>
              <w:instrText xml:space="preserve"> PAGEREF _Toc171328719 \h </w:instrText>
            </w:r>
            <w:r w:rsidR="006A3B63" w:rsidRPr="006A3B63">
              <w:rPr>
                <w:noProof/>
                <w:webHidden/>
                <w:sz w:val="18"/>
                <w:szCs w:val="18"/>
              </w:rPr>
            </w:r>
            <w:r w:rsidR="006A3B63" w:rsidRPr="006A3B63">
              <w:rPr>
                <w:noProof/>
                <w:webHidden/>
                <w:sz w:val="18"/>
                <w:szCs w:val="18"/>
              </w:rPr>
              <w:fldChar w:fldCharType="separate"/>
            </w:r>
            <w:r w:rsidR="006A3B63">
              <w:rPr>
                <w:noProof/>
                <w:webHidden/>
                <w:sz w:val="18"/>
                <w:szCs w:val="18"/>
              </w:rPr>
              <w:t>13</w:t>
            </w:r>
            <w:r w:rsidR="006A3B63" w:rsidRPr="006A3B63">
              <w:rPr>
                <w:noProof/>
                <w:webHidden/>
                <w:sz w:val="18"/>
                <w:szCs w:val="18"/>
              </w:rPr>
              <w:fldChar w:fldCharType="end"/>
            </w:r>
          </w:hyperlink>
        </w:p>
        <w:p w14:paraId="774C77C6" w14:textId="5D3C6B6D" w:rsidR="006A3B63" w:rsidRPr="006A3B63" w:rsidRDefault="00000000">
          <w:pPr>
            <w:pStyle w:val="Verzeichnis3"/>
            <w:tabs>
              <w:tab w:val="left" w:pos="960"/>
              <w:tab w:val="right" w:leader="dot" w:pos="10457"/>
            </w:tabs>
            <w:rPr>
              <w:rFonts w:asciiTheme="minorHAnsi" w:eastAsiaTheme="minorEastAsia" w:hAnsiTheme="minorHAnsi" w:cstheme="minorBidi"/>
              <w:noProof/>
              <w:kern w:val="2"/>
              <w:sz w:val="18"/>
              <w:szCs w:val="18"/>
              <w14:ligatures w14:val="standardContextual"/>
            </w:rPr>
          </w:pPr>
          <w:hyperlink w:anchor="_Toc171328720" w:history="1">
            <w:r w:rsidR="006A3B63" w:rsidRPr="006A3B63">
              <w:rPr>
                <w:rStyle w:val="Hyperlink"/>
                <w:noProof/>
                <w:sz w:val="18"/>
                <w:szCs w:val="18"/>
              </w:rPr>
              <w:t>1.</w:t>
            </w:r>
            <w:r w:rsidR="006A3B63" w:rsidRPr="006A3B63">
              <w:rPr>
                <w:rFonts w:asciiTheme="minorHAnsi" w:eastAsiaTheme="minorEastAsia" w:hAnsiTheme="minorHAnsi" w:cstheme="minorBidi"/>
                <w:noProof/>
                <w:kern w:val="2"/>
                <w:sz w:val="18"/>
                <w:szCs w:val="18"/>
                <w14:ligatures w14:val="standardContextual"/>
              </w:rPr>
              <w:tab/>
            </w:r>
            <w:r w:rsidR="006A3B63" w:rsidRPr="006A3B63">
              <w:rPr>
                <w:rStyle w:val="Hyperlink"/>
                <w:noProof/>
                <w:sz w:val="18"/>
                <w:szCs w:val="18"/>
              </w:rPr>
              <w:t>SK-FuR – Import Routine</w:t>
            </w:r>
            <w:r w:rsidR="006A3B63" w:rsidRPr="006A3B63">
              <w:rPr>
                <w:noProof/>
                <w:webHidden/>
                <w:sz w:val="18"/>
                <w:szCs w:val="18"/>
              </w:rPr>
              <w:tab/>
            </w:r>
            <w:r w:rsidR="006A3B63" w:rsidRPr="006A3B63">
              <w:rPr>
                <w:noProof/>
                <w:webHidden/>
                <w:sz w:val="18"/>
                <w:szCs w:val="18"/>
              </w:rPr>
              <w:fldChar w:fldCharType="begin"/>
            </w:r>
            <w:r w:rsidR="006A3B63" w:rsidRPr="006A3B63">
              <w:rPr>
                <w:noProof/>
                <w:webHidden/>
                <w:sz w:val="18"/>
                <w:szCs w:val="18"/>
              </w:rPr>
              <w:instrText xml:space="preserve"> PAGEREF _Toc171328720 \h </w:instrText>
            </w:r>
            <w:r w:rsidR="006A3B63" w:rsidRPr="006A3B63">
              <w:rPr>
                <w:noProof/>
                <w:webHidden/>
                <w:sz w:val="18"/>
                <w:szCs w:val="18"/>
              </w:rPr>
            </w:r>
            <w:r w:rsidR="006A3B63" w:rsidRPr="006A3B63">
              <w:rPr>
                <w:noProof/>
                <w:webHidden/>
                <w:sz w:val="18"/>
                <w:szCs w:val="18"/>
              </w:rPr>
              <w:fldChar w:fldCharType="separate"/>
            </w:r>
            <w:r w:rsidR="006A3B63">
              <w:rPr>
                <w:noProof/>
                <w:webHidden/>
                <w:sz w:val="18"/>
                <w:szCs w:val="18"/>
              </w:rPr>
              <w:t>14</w:t>
            </w:r>
            <w:r w:rsidR="006A3B63" w:rsidRPr="006A3B63">
              <w:rPr>
                <w:noProof/>
                <w:webHidden/>
                <w:sz w:val="18"/>
                <w:szCs w:val="18"/>
              </w:rPr>
              <w:fldChar w:fldCharType="end"/>
            </w:r>
          </w:hyperlink>
        </w:p>
        <w:p w14:paraId="4B9BDFB7" w14:textId="7059D6C0" w:rsidR="006A3B63" w:rsidRPr="006A3B63" w:rsidRDefault="00000000">
          <w:pPr>
            <w:pStyle w:val="Verzeichnis3"/>
            <w:tabs>
              <w:tab w:val="left" w:pos="960"/>
              <w:tab w:val="right" w:leader="dot" w:pos="10457"/>
            </w:tabs>
            <w:rPr>
              <w:rFonts w:asciiTheme="minorHAnsi" w:eastAsiaTheme="minorEastAsia" w:hAnsiTheme="minorHAnsi" w:cstheme="minorBidi"/>
              <w:noProof/>
              <w:kern w:val="2"/>
              <w:sz w:val="18"/>
              <w:szCs w:val="18"/>
              <w14:ligatures w14:val="standardContextual"/>
            </w:rPr>
          </w:pPr>
          <w:hyperlink w:anchor="_Toc171328721" w:history="1">
            <w:r w:rsidR="006A3B63" w:rsidRPr="006A3B63">
              <w:rPr>
                <w:rStyle w:val="Hyperlink"/>
                <w:noProof/>
                <w:sz w:val="18"/>
                <w:szCs w:val="18"/>
              </w:rPr>
              <w:t>2.</w:t>
            </w:r>
            <w:r w:rsidR="006A3B63" w:rsidRPr="006A3B63">
              <w:rPr>
                <w:rFonts w:asciiTheme="minorHAnsi" w:eastAsiaTheme="minorEastAsia" w:hAnsiTheme="minorHAnsi" w:cstheme="minorBidi"/>
                <w:noProof/>
                <w:kern w:val="2"/>
                <w:sz w:val="18"/>
                <w:szCs w:val="18"/>
                <w14:ligatures w14:val="standardContextual"/>
              </w:rPr>
              <w:tab/>
            </w:r>
            <w:r w:rsidR="006A3B63" w:rsidRPr="006A3B63">
              <w:rPr>
                <w:rStyle w:val="Hyperlink"/>
                <w:noProof/>
                <w:sz w:val="18"/>
                <w:szCs w:val="18"/>
              </w:rPr>
              <w:t>SK-FuR –Import Routine Vergleich OBR Konten</w:t>
            </w:r>
            <w:r w:rsidR="006A3B63" w:rsidRPr="006A3B63">
              <w:rPr>
                <w:noProof/>
                <w:webHidden/>
                <w:sz w:val="18"/>
                <w:szCs w:val="18"/>
              </w:rPr>
              <w:tab/>
            </w:r>
            <w:r w:rsidR="006A3B63" w:rsidRPr="006A3B63">
              <w:rPr>
                <w:noProof/>
                <w:webHidden/>
                <w:sz w:val="18"/>
                <w:szCs w:val="18"/>
              </w:rPr>
              <w:fldChar w:fldCharType="begin"/>
            </w:r>
            <w:r w:rsidR="006A3B63" w:rsidRPr="006A3B63">
              <w:rPr>
                <w:noProof/>
                <w:webHidden/>
                <w:sz w:val="18"/>
                <w:szCs w:val="18"/>
              </w:rPr>
              <w:instrText xml:space="preserve"> PAGEREF _Toc171328721 \h </w:instrText>
            </w:r>
            <w:r w:rsidR="006A3B63" w:rsidRPr="006A3B63">
              <w:rPr>
                <w:noProof/>
                <w:webHidden/>
                <w:sz w:val="18"/>
                <w:szCs w:val="18"/>
              </w:rPr>
            </w:r>
            <w:r w:rsidR="006A3B63" w:rsidRPr="006A3B63">
              <w:rPr>
                <w:noProof/>
                <w:webHidden/>
                <w:sz w:val="18"/>
                <w:szCs w:val="18"/>
              </w:rPr>
              <w:fldChar w:fldCharType="separate"/>
            </w:r>
            <w:r w:rsidR="006A3B63">
              <w:rPr>
                <w:noProof/>
                <w:webHidden/>
                <w:sz w:val="18"/>
                <w:szCs w:val="18"/>
              </w:rPr>
              <w:t>21</w:t>
            </w:r>
            <w:r w:rsidR="006A3B63" w:rsidRPr="006A3B63">
              <w:rPr>
                <w:noProof/>
                <w:webHidden/>
                <w:sz w:val="18"/>
                <w:szCs w:val="18"/>
              </w:rPr>
              <w:fldChar w:fldCharType="end"/>
            </w:r>
          </w:hyperlink>
        </w:p>
        <w:p w14:paraId="35E241D4" w14:textId="5E850C02" w:rsidR="006A3B63" w:rsidRPr="006A3B63" w:rsidRDefault="00000000">
          <w:pPr>
            <w:pStyle w:val="Verzeichnis3"/>
            <w:tabs>
              <w:tab w:val="left" w:pos="960"/>
              <w:tab w:val="right" w:leader="dot" w:pos="10457"/>
            </w:tabs>
            <w:rPr>
              <w:rFonts w:asciiTheme="minorHAnsi" w:eastAsiaTheme="minorEastAsia" w:hAnsiTheme="minorHAnsi" w:cstheme="minorBidi"/>
              <w:noProof/>
              <w:kern w:val="2"/>
              <w:sz w:val="18"/>
              <w:szCs w:val="18"/>
              <w14:ligatures w14:val="standardContextual"/>
            </w:rPr>
          </w:pPr>
          <w:hyperlink w:anchor="_Toc171328722" w:history="1">
            <w:r w:rsidR="006A3B63" w:rsidRPr="006A3B63">
              <w:rPr>
                <w:rStyle w:val="Hyperlink"/>
                <w:noProof/>
                <w:sz w:val="18"/>
                <w:szCs w:val="18"/>
              </w:rPr>
              <w:t>3.</w:t>
            </w:r>
            <w:r w:rsidR="006A3B63" w:rsidRPr="006A3B63">
              <w:rPr>
                <w:rFonts w:asciiTheme="minorHAnsi" w:eastAsiaTheme="minorEastAsia" w:hAnsiTheme="minorHAnsi" w:cstheme="minorBidi"/>
                <w:noProof/>
                <w:kern w:val="2"/>
                <w:sz w:val="18"/>
                <w:szCs w:val="18"/>
                <w14:ligatures w14:val="standardContextual"/>
              </w:rPr>
              <w:tab/>
            </w:r>
            <w:r w:rsidR="006A3B63" w:rsidRPr="006A3B63">
              <w:rPr>
                <w:rStyle w:val="Hyperlink"/>
                <w:noProof/>
                <w:sz w:val="18"/>
                <w:szCs w:val="18"/>
              </w:rPr>
              <w:t>SK-FuR –Import Routine Nachbuchungen</w:t>
            </w:r>
            <w:r w:rsidR="006A3B63" w:rsidRPr="006A3B63">
              <w:rPr>
                <w:noProof/>
                <w:webHidden/>
                <w:sz w:val="18"/>
                <w:szCs w:val="18"/>
              </w:rPr>
              <w:tab/>
            </w:r>
            <w:r w:rsidR="006A3B63" w:rsidRPr="006A3B63">
              <w:rPr>
                <w:noProof/>
                <w:webHidden/>
                <w:sz w:val="18"/>
                <w:szCs w:val="18"/>
              </w:rPr>
              <w:fldChar w:fldCharType="begin"/>
            </w:r>
            <w:r w:rsidR="006A3B63" w:rsidRPr="006A3B63">
              <w:rPr>
                <w:noProof/>
                <w:webHidden/>
                <w:sz w:val="18"/>
                <w:szCs w:val="18"/>
              </w:rPr>
              <w:instrText xml:space="preserve"> PAGEREF _Toc171328722 \h </w:instrText>
            </w:r>
            <w:r w:rsidR="006A3B63" w:rsidRPr="006A3B63">
              <w:rPr>
                <w:noProof/>
                <w:webHidden/>
                <w:sz w:val="18"/>
                <w:szCs w:val="18"/>
              </w:rPr>
            </w:r>
            <w:r w:rsidR="006A3B63" w:rsidRPr="006A3B63">
              <w:rPr>
                <w:noProof/>
                <w:webHidden/>
                <w:sz w:val="18"/>
                <w:szCs w:val="18"/>
              </w:rPr>
              <w:fldChar w:fldCharType="separate"/>
            </w:r>
            <w:r w:rsidR="006A3B63">
              <w:rPr>
                <w:noProof/>
                <w:webHidden/>
                <w:sz w:val="18"/>
                <w:szCs w:val="18"/>
              </w:rPr>
              <w:t>23</w:t>
            </w:r>
            <w:r w:rsidR="006A3B63" w:rsidRPr="006A3B63">
              <w:rPr>
                <w:noProof/>
                <w:webHidden/>
                <w:sz w:val="18"/>
                <w:szCs w:val="18"/>
              </w:rPr>
              <w:fldChar w:fldCharType="end"/>
            </w:r>
          </w:hyperlink>
        </w:p>
        <w:p w14:paraId="44042D65" w14:textId="4A8BBC0F" w:rsidR="006A3B63" w:rsidRPr="006A3B63" w:rsidRDefault="00000000">
          <w:pPr>
            <w:pStyle w:val="Verzeichnis2"/>
            <w:rPr>
              <w:rFonts w:asciiTheme="minorHAnsi" w:eastAsiaTheme="minorEastAsia" w:hAnsiTheme="minorHAnsi" w:cstheme="minorBidi"/>
              <w:noProof/>
              <w:kern w:val="2"/>
              <w:sz w:val="18"/>
              <w:szCs w:val="18"/>
              <w14:ligatures w14:val="standardContextual"/>
            </w:rPr>
          </w:pPr>
          <w:hyperlink w:anchor="_Toc171328723" w:history="1">
            <w:r w:rsidR="006A3B63" w:rsidRPr="006A3B63">
              <w:rPr>
                <w:rStyle w:val="Hyperlink"/>
                <w:noProof/>
                <w:sz w:val="18"/>
                <w:szCs w:val="18"/>
              </w:rPr>
              <w:t>9.</w:t>
            </w:r>
            <w:r w:rsidR="006A3B63" w:rsidRPr="006A3B63">
              <w:rPr>
                <w:rFonts w:asciiTheme="minorHAnsi" w:eastAsiaTheme="minorEastAsia" w:hAnsiTheme="minorHAnsi" w:cstheme="minorBidi"/>
                <w:noProof/>
                <w:kern w:val="2"/>
                <w:sz w:val="18"/>
                <w:szCs w:val="18"/>
                <w14:ligatures w14:val="standardContextual"/>
              </w:rPr>
              <w:tab/>
            </w:r>
            <w:r w:rsidR="006A3B63" w:rsidRPr="006A3B63">
              <w:rPr>
                <w:rStyle w:val="Hyperlink"/>
                <w:noProof/>
                <w:sz w:val="18"/>
                <w:szCs w:val="18"/>
              </w:rPr>
              <w:t>Importierte Daten aufbereiten</w:t>
            </w:r>
            <w:r w:rsidR="006A3B63" w:rsidRPr="006A3B63">
              <w:rPr>
                <w:noProof/>
                <w:webHidden/>
                <w:sz w:val="18"/>
                <w:szCs w:val="18"/>
              </w:rPr>
              <w:tab/>
            </w:r>
            <w:r w:rsidR="006A3B63" w:rsidRPr="006A3B63">
              <w:rPr>
                <w:noProof/>
                <w:webHidden/>
                <w:sz w:val="18"/>
                <w:szCs w:val="18"/>
              </w:rPr>
              <w:fldChar w:fldCharType="begin"/>
            </w:r>
            <w:r w:rsidR="006A3B63" w:rsidRPr="006A3B63">
              <w:rPr>
                <w:noProof/>
                <w:webHidden/>
                <w:sz w:val="18"/>
                <w:szCs w:val="18"/>
              </w:rPr>
              <w:instrText xml:space="preserve"> PAGEREF _Toc171328723 \h </w:instrText>
            </w:r>
            <w:r w:rsidR="006A3B63" w:rsidRPr="006A3B63">
              <w:rPr>
                <w:noProof/>
                <w:webHidden/>
                <w:sz w:val="18"/>
                <w:szCs w:val="18"/>
              </w:rPr>
            </w:r>
            <w:r w:rsidR="006A3B63" w:rsidRPr="006A3B63">
              <w:rPr>
                <w:noProof/>
                <w:webHidden/>
                <w:sz w:val="18"/>
                <w:szCs w:val="18"/>
              </w:rPr>
              <w:fldChar w:fldCharType="separate"/>
            </w:r>
            <w:r w:rsidR="006A3B63">
              <w:rPr>
                <w:noProof/>
                <w:webHidden/>
                <w:sz w:val="18"/>
                <w:szCs w:val="18"/>
              </w:rPr>
              <w:t>25</w:t>
            </w:r>
            <w:r w:rsidR="006A3B63" w:rsidRPr="006A3B63">
              <w:rPr>
                <w:noProof/>
                <w:webHidden/>
                <w:sz w:val="18"/>
                <w:szCs w:val="18"/>
              </w:rPr>
              <w:fldChar w:fldCharType="end"/>
            </w:r>
          </w:hyperlink>
        </w:p>
        <w:p w14:paraId="6F4E4B30" w14:textId="220082BD" w:rsidR="006A3B63" w:rsidRPr="006A3B63" w:rsidRDefault="00000000">
          <w:pPr>
            <w:pStyle w:val="Verzeichnis2"/>
            <w:rPr>
              <w:rFonts w:asciiTheme="minorHAnsi" w:eastAsiaTheme="minorEastAsia" w:hAnsiTheme="minorHAnsi" w:cstheme="minorBidi"/>
              <w:noProof/>
              <w:kern w:val="2"/>
              <w:sz w:val="18"/>
              <w:szCs w:val="18"/>
              <w14:ligatures w14:val="standardContextual"/>
            </w:rPr>
          </w:pPr>
          <w:hyperlink w:anchor="_Toc171328724" w:history="1">
            <w:r w:rsidR="006A3B63" w:rsidRPr="006A3B63">
              <w:rPr>
                <w:rStyle w:val="Hyperlink"/>
                <w:noProof/>
                <w:sz w:val="18"/>
                <w:szCs w:val="18"/>
              </w:rPr>
              <w:t>10.</w:t>
            </w:r>
            <w:r w:rsidR="006A3B63" w:rsidRPr="006A3B63">
              <w:rPr>
                <w:rFonts w:asciiTheme="minorHAnsi" w:eastAsiaTheme="minorEastAsia" w:hAnsiTheme="minorHAnsi" w:cstheme="minorBidi"/>
                <w:noProof/>
                <w:kern w:val="2"/>
                <w:sz w:val="18"/>
                <w:szCs w:val="18"/>
                <w14:ligatures w14:val="standardContextual"/>
              </w:rPr>
              <w:tab/>
            </w:r>
            <w:r w:rsidR="006A3B63" w:rsidRPr="006A3B63">
              <w:rPr>
                <w:rStyle w:val="Hyperlink"/>
                <w:noProof/>
                <w:sz w:val="18"/>
                <w:szCs w:val="18"/>
              </w:rPr>
              <w:t>Prüfungsschritte ausführen</w:t>
            </w:r>
            <w:r w:rsidR="006A3B63" w:rsidRPr="006A3B63">
              <w:rPr>
                <w:noProof/>
                <w:webHidden/>
                <w:sz w:val="18"/>
                <w:szCs w:val="18"/>
              </w:rPr>
              <w:tab/>
            </w:r>
            <w:r w:rsidR="006A3B63" w:rsidRPr="006A3B63">
              <w:rPr>
                <w:noProof/>
                <w:webHidden/>
                <w:sz w:val="18"/>
                <w:szCs w:val="18"/>
              </w:rPr>
              <w:fldChar w:fldCharType="begin"/>
            </w:r>
            <w:r w:rsidR="006A3B63" w:rsidRPr="006A3B63">
              <w:rPr>
                <w:noProof/>
                <w:webHidden/>
                <w:sz w:val="18"/>
                <w:szCs w:val="18"/>
              </w:rPr>
              <w:instrText xml:space="preserve"> PAGEREF _Toc171328724 \h </w:instrText>
            </w:r>
            <w:r w:rsidR="006A3B63" w:rsidRPr="006A3B63">
              <w:rPr>
                <w:noProof/>
                <w:webHidden/>
                <w:sz w:val="18"/>
                <w:szCs w:val="18"/>
              </w:rPr>
            </w:r>
            <w:r w:rsidR="006A3B63" w:rsidRPr="006A3B63">
              <w:rPr>
                <w:noProof/>
                <w:webHidden/>
                <w:sz w:val="18"/>
                <w:szCs w:val="18"/>
              </w:rPr>
              <w:fldChar w:fldCharType="separate"/>
            </w:r>
            <w:r w:rsidR="006A3B63">
              <w:rPr>
                <w:noProof/>
                <w:webHidden/>
                <w:sz w:val="18"/>
                <w:szCs w:val="18"/>
              </w:rPr>
              <w:t>25</w:t>
            </w:r>
            <w:r w:rsidR="006A3B63" w:rsidRPr="006A3B63">
              <w:rPr>
                <w:noProof/>
                <w:webHidden/>
                <w:sz w:val="18"/>
                <w:szCs w:val="18"/>
              </w:rPr>
              <w:fldChar w:fldCharType="end"/>
            </w:r>
          </w:hyperlink>
        </w:p>
        <w:p w14:paraId="29A765ED" w14:textId="23C9A786" w:rsidR="006A3B63" w:rsidRPr="006A3B63" w:rsidRDefault="00000000">
          <w:pPr>
            <w:pStyle w:val="Verzeichnis2"/>
            <w:rPr>
              <w:rFonts w:asciiTheme="minorHAnsi" w:eastAsiaTheme="minorEastAsia" w:hAnsiTheme="minorHAnsi" w:cstheme="minorBidi"/>
              <w:noProof/>
              <w:kern w:val="2"/>
              <w:sz w:val="18"/>
              <w:szCs w:val="18"/>
              <w14:ligatures w14:val="standardContextual"/>
            </w:rPr>
          </w:pPr>
          <w:hyperlink w:anchor="_Toc171328725" w:history="1">
            <w:r w:rsidR="006A3B63" w:rsidRPr="006A3B63">
              <w:rPr>
                <w:rStyle w:val="Hyperlink"/>
                <w:noProof/>
                <w:sz w:val="18"/>
                <w:szCs w:val="18"/>
              </w:rPr>
              <w:t>11.</w:t>
            </w:r>
            <w:r w:rsidR="006A3B63" w:rsidRPr="006A3B63">
              <w:rPr>
                <w:rFonts w:asciiTheme="minorHAnsi" w:eastAsiaTheme="minorEastAsia" w:hAnsiTheme="minorHAnsi" w:cstheme="minorBidi"/>
                <w:noProof/>
                <w:kern w:val="2"/>
                <w:sz w:val="18"/>
                <w:szCs w:val="18"/>
                <w14:ligatures w14:val="standardContextual"/>
              </w:rPr>
              <w:tab/>
            </w:r>
            <w:r w:rsidR="006A3B63" w:rsidRPr="006A3B63">
              <w:rPr>
                <w:rStyle w:val="Hyperlink"/>
                <w:noProof/>
                <w:sz w:val="18"/>
                <w:szCs w:val="18"/>
              </w:rPr>
              <w:t>Ergebnisse analysieren und Bericht erzeugen</w:t>
            </w:r>
            <w:r w:rsidR="006A3B63" w:rsidRPr="006A3B63">
              <w:rPr>
                <w:noProof/>
                <w:webHidden/>
                <w:sz w:val="18"/>
                <w:szCs w:val="18"/>
              </w:rPr>
              <w:tab/>
            </w:r>
            <w:r w:rsidR="006A3B63" w:rsidRPr="006A3B63">
              <w:rPr>
                <w:noProof/>
                <w:webHidden/>
                <w:sz w:val="18"/>
                <w:szCs w:val="18"/>
              </w:rPr>
              <w:fldChar w:fldCharType="begin"/>
            </w:r>
            <w:r w:rsidR="006A3B63" w:rsidRPr="006A3B63">
              <w:rPr>
                <w:noProof/>
                <w:webHidden/>
                <w:sz w:val="18"/>
                <w:szCs w:val="18"/>
              </w:rPr>
              <w:instrText xml:space="preserve"> PAGEREF _Toc171328725 \h </w:instrText>
            </w:r>
            <w:r w:rsidR="006A3B63" w:rsidRPr="006A3B63">
              <w:rPr>
                <w:noProof/>
                <w:webHidden/>
                <w:sz w:val="18"/>
                <w:szCs w:val="18"/>
              </w:rPr>
            </w:r>
            <w:r w:rsidR="006A3B63" w:rsidRPr="006A3B63">
              <w:rPr>
                <w:noProof/>
                <w:webHidden/>
                <w:sz w:val="18"/>
                <w:szCs w:val="18"/>
              </w:rPr>
              <w:fldChar w:fldCharType="separate"/>
            </w:r>
            <w:r w:rsidR="006A3B63">
              <w:rPr>
                <w:noProof/>
                <w:webHidden/>
                <w:sz w:val="18"/>
                <w:szCs w:val="18"/>
              </w:rPr>
              <w:t>28</w:t>
            </w:r>
            <w:r w:rsidR="006A3B63" w:rsidRPr="006A3B63">
              <w:rPr>
                <w:noProof/>
                <w:webHidden/>
                <w:sz w:val="18"/>
                <w:szCs w:val="18"/>
              </w:rPr>
              <w:fldChar w:fldCharType="end"/>
            </w:r>
          </w:hyperlink>
        </w:p>
        <w:p w14:paraId="15FE07BF" w14:textId="6689D45B" w:rsidR="006A3B63" w:rsidRPr="006A3B63" w:rsidRDefault="00000000">
          <w:pPr>
            <w:pStyle w:val="Verzeichnis2"/>
            <w:rPr>
              <w:rFonts w:asciiTheme="minorHAnsi" w:eastAsiaTheme="minorEastAsia" w:hAnsiTheme="minorHAnsi" w:cstheme="minorBidi"/>
              <w:noProof/>
              <w:kern w:val="2"/>
              <w:sz w:val="18"/>
              <w:szCs w:val="18"/>
              <w14:ligatures w14:val="standardContextual"/>
            </w:rPr>
          </w:pPr>
          <w:hyperlink w:anchor="_Toc171328726" w:history="1">
            <w:r w:rsidR="006A3B63" w:rsidRPr="006A3B63">
              <w:rPr>
                <w:rStyle w:val="Hyperlink"/>
                <w:noProof/>
                <w:sz w:val="18"/>
                <w:szCs w:val="18"/>
              </w:rPr>
              <w:t>12.</w:t>
            </w:r>
            <w:r w:rsidR="006A3B63" w:rsidRPr="006A3B63">
              <w:rPr>
                <w:rFonts w:asciiTheme="minorHAnsi" w:eastAsiaTheme="minorEastAsia" w:hAnsiTheme="minorHAnsi" w:cstheme="minorBidi"/>
                <w:noProof/>
                <w:kern w:val="2"/>
                <w:sz w:val="18"/>
                <w:szCs w:val="18"/>
                <w14:ligatures w14:val="standardContextual"/>
              </w:rPr>
              <w:tab/>
            </w:r>
            <w:r w:rsidR="006A3B63" w:rsidRPr="006A3B63">
              <w:rPr>
                <w:rStyle w:val="Hyperlink"/>
                <w:noProof/>
                <w:sz w:val="18"/>
                <w:szCs w:val="18"/>
              </w:rPr>
              <w:t>Arbeitsteilung</w:t>
            </w:r>
            <w:r w:rsidR="006A3B63" w:rsidRPr="006A3B63">
              <w:rPr>
                <w:noProof/>
                <w:webHidden/>
                <w:sz w:val="18"/>
                <w:szCs w:val="18"/>
              </w:rPr>
              <w:tab/>
            </w:r>
            <w:r w:rsidR="006A3B63" w:rsidRPr="006A3B63">
              <w:rPr>
                <w:noProof/>
                <w:webHidden/>
                <w:sz w:val="18"/>
                <w:szCs w:val="18"/>
              </w:rPr>
              <w:fldChar w:fldCharType="begin"/>
            </w:r>
            <w:r w:rsidR="006A3B63" w:rsidRPr="006A3B63">
              <w:rPr>
                <w:noProof/>
                <w:webHidden/>
                <w:sz w:val="18"/>
                <w:szCs w:val="18"/>
              </w:rPr>
              <w:instrText xml:space="preserve"> PAGEREF _Toc171328726 \h </w:instrText>
            </w:r>
            <w:r w:rsidR="006A3B63" w:rsidRPr="006A3B63">
              <w:rPr>
                <w:noProof/>
                <w:webHidden/>
                <w:sz w:val="18"/>
                <w:szCs w:val="18"/>
              </w:rPr>
            </w:r>
            <w:r w:rsidR="006A3B63" w:rsidRPr="006A3B63">
              <w:rPr>
                <w:noProof/>
                <w:webHidden/>
                <w:sz w:val="18"/>
                <w:szCs w:val="18"/>
              </w:rPr>
              <w:fldChar w:fldCharType="separate"/>
            </w:r>
            <w:r w:rsidR="006A3B63">
              <w:rPr>
                <w:noProof/>
                <w:webHidden/>
                <w:sz w:val="18"/>
                <w:szCs w:val="18"/>
              </w:rPr>
              <w:t>28</w:t>
            </w:r>
            <w:r w:rsidR="006A3B63" w:rsidRPr="006A3B63">
              <w:rPr>
                <w:noProof/>
                <w:webHidden/>
                <w:sz w:val="18"/>
                <w:szCs w:val="18"/>
              </w:rPr>
              <w:fldChar w:fldCharType="end"/>
            </w:r>
          </w:hyperlink>
        </w:p>
        <w:p w14:paraId="4D7BEB46" w14:textId="55899FD7" w:rsidR="006A3B63" w:rsidRPr="006A3B63" w:rsidRDefault="00000000">
          <w:pPr>
            <w:pStyle w:val="Verzeichnis2"/>
            <w:rPr>
              <w:rFonts w:asciiTheme="minorHAnsi" w:eastAsiaTheme="minorEastAsia" w:hAnsiTheme="minorHAnsi" w:cstheme="minorBidi"/>
              <w:noProof/>
              <w:kern w:val="2"/>
              <w:sz w:val="18"/>
              <w:szCs w:val="18"/>
              <w14:ligatures w14:val="standardContextual"/>
            </w:rPr>
          </w:pPr>
          <w:hyperlink w:anchor="_Toc171328727" w:history="1">
            <w:r w:rsidR="006A3B63" w:rsidRPr="006A3B63">
              <w:rPr>
                <w:rStyle w:val="Hyperlink"/>
                <w:noProof/>
                <w:sz w:val="18"/>
                <w:szCs w:val="18"/>
              </w:rPr>
              <w:t>13.</w:t>
            </w:r>
            <w:r w:rsidR="006A3B63" w:rsidRPr="006A3B63">
              <w:rPr>
                <w:rFonts w:asciiTheme="minorHAnsi" w:eastAsiaTheme="minorEastAsia" w:hAnsiTheme="minorHAnsi" w:cstheme="minorBidi"/>
                <w:noProof/>
                <w:kern w:val="2"/>
                <w:sz w:val="18"/>
                <w:szCs w:val="18"/>
                <w14:ligatures w14:val="standardContextual"/>
              </w:rPr>
              <w:tab/>
            </w:r>
            <w:r w:rsidR="006A3B63" w:rsidRPr="006A3B63">
              <w:rPr>
                <w:rStyle w:val="Hyperlink"/>
                <w:noProof/>
                <w:sz w:val="18"/>
                <w:szCs w:val="18"/>
              </w:rPr>
              <w:t>Feedback</w:t>
            </w:r>
            <w:r w:rsidR="006A3B63" w:rsidRPr="006A3B63">
              <w:rPr>
                <w:noProof/>
                <w:webHidden/>
                <w:sz w:val="18"/>
                <w:szCs w:val="18"/>
              </w:rPr>
              <w:tab/>
            </w:r>
            <w:r w:rsidR="006A3B63" w:rsidRPr="006A3B63">
              <w:rPr>
                <w:noProof/>
                <w:webHidden/>
                <w:sz w:val="18"/>
                <w:szCs w:val="18"/>
              </w:rPr>
              <w:fldChar w:fldCharType="begin"/>
            </w:r>
            <w:r w:rsidR="006A3B63" w:rsidRPr="006A3B63">
              <w:rPr>
                <w:noProof/>
                <w:webHidden/>
                <w:sz w:val="18"/>
                <w:szCs w:val="18"/>
              </w:rPr>
              <w:instrText xml:space="preserve"> PAGEREF _Toc171328727 \h </w:instrText>
            </w:r>
            <w:r w:rsidR="006A3B63" w:rsidRPr="006A3B63">
              <w:rPr>
                <w:noProof/>
                <w:webHidden/>
                <w:sz w:val="18"/>
                <w:szCs w:val="18"/>
              </w:rPr>
            </w:r>
            <w:r w:rsidR="006A3B63" w:rsidRPr="006A3B63">
              <w:rPr>
                <w:noProof/>
                <w:webHidden/>
                <w:sz w:val="18"/>
                <w:szCs w:val="18"/>
              </w:rPr>
              <w:fldChar w:fldCharType="separate"/>
            </w:r>
            <w:r w:rsidR="006A3B63">
              <w:rPr>
                <w:noProof/>
                <w:webHidden/>
                <w:sz w:val="18"/>
                <w:szCs w:val="18"/>
              </w:rPr>
              <w:t>31</w:t>
            </w:r>
            <w:r w:rsidR="006A3B63" w:rsidRPr="006A3B63">
              <w:rPr>
                <w:noProof/>
                <w:webHidden/>
                <w:sz w:val="18"/>
                <w:szCs w:val="18"/>
              </w:rPr>
              <w:fldChar w:fldCharType="end"/>
            </w:r>
          </w:hyperlink>
        </w:p>
        <w:p w14:paraId="25FDC1CF" w14:textId="130DB0FB" w:rsidR="006A3B63" w:rsidRPr="006A3B63" w:rsidRDefault="00000000">
          <w:pPr>
            <w:pStyle w:val="Verzeichnis2"/>
            <w:rPr>
              <w:rFonts w:asciiTheme="minorHAnsi" w:eastAsiaTheme="minorEastAsia" w:hAnsiTheme="minorHAnsi" w:cstheme="minorBidi"/>
              <w:noProof/>
              <w:kern w:val="2"/>
              <w:sz w:val="18"/>
              <w:szCs w:val="18"/>
              <w14:ligatures w14:val="standardContextual"/>
            </w:rPr>
          </w:pPr>
          <w:hyperlink w:anchor="_Toc171328728" w:history="1">
            <w:r w:rsidR="006A3B63" w:rsidRPr="006A3B63">
              <w:rPr>
                <w:rStyle w:val="Hyperlink"/>
                <w:noProof/>
                <w:sz w:val="18"/>
                <w:szCs w:val="18"/>
              </w:rPr>
              <w:t>14.</w:t>
            </w:r>
            <w:r w:rsidR="006A3B63" w:rsidRPr="006A3B63">
              <w:rPr>
                <w:rFonts w:asciiTheme="minorHAnsi" w:eastAsiaTheme="minorEastAsia" w:hAnsiTheme="minorHAnsi" w:cstheme="minorBidi"/>
                <w:noProof/>
                <w:kern w:val="2"/>
                <w:sz w:val="18"/>
                <w:szCs w:val="18"/>
                <w14:ligatures w14:val="standardContextual"/>
              </w:rPr>
              <w:tab/>
            </w:r>
            <w:r w:rsidR="006A3B63" w:rsidRPr="006A3B63">
              <w:rPr>
                <w:rStyle w:val="Hyperlink"/>
                <w:noProof/>
                <w:sz w:val="18"/>
                <w:szCs w:val="18"/>
              </w:rPr>
              <w:t>Entwicklung</w:t>
            </w:r>
            <w:r w:rsidR="006A3B63" w:rsidRPr="006A3B63">
              <w:rPr>
                <w:noProof/>
                <w:webHidden/>
                <w:sz w:val="18"/>
                <w:szCs w:val="18"/>
              </w:rPr>
              <w:tab/>
            </w:r>
            <w:r w:rsidR="006A3B63" w:rsidRPr="006A3B63">
              <w:rPr>
                <w:noProof/>
                <w:webHidden/>
                <w:sz w:val="18"/>
                <w:szCs w:val="18"/>
              </w:rPr>
              <w:fldChar w:fldCharType="begin"/>
            </w:r>
            <w:r w:rsidR="006A3B63" w:rsidRPr="006A3B63">
              <w:rPr>
                <w:noProof/>
                <w:webHidden/>
                <w:sz w:val="18"/>
                <w:szCs w:val="18"/>
              </w:rPr>
              <w:instrText xml:space="preserve"> PAGEREF _Toc171328728 \h </w:instrText>
            </w:r>
            <w:r w:rsidR="006A3B63" w:rsidRPr="006A3B63">
              <w:rPr>
                <w:noProof/>
                <w:webHidden/>
                <w:sz w:val="18"/>
                <w:szCs w:val="18"/>
              </w:rPr>
            </w:r>
            <w:r w:rsidR="006A3B63" w:rsidRPr="006A3B63">
              <w:rPr>
                <w:noProof/>
                <w:webHidden/>
                <w:sz w:val="18"/>
                <w:szCs w:val="18"/>
              </w:rPr>
              <w:fldChar w:fldCharType="separate"/>
            </w:r>
            <w:r w:rsidR="006A3B63">
              <w:rPr>
                <w:noProof/>
                <w:webHidden/>
                <w:sz w:val="18"/>
                <w:szCs w:val="18"/>
              </w:rPr>
              <w:t>32</w:t>
            </w:r>
            <w:r w:rsidR="006A3B63" w:rsidRPr="006A3B63">
              <w:rPr>
                <w:noProof/>
                <w:webHidden/>
                <w:sz w:val="18"/>
                <w:szCs w:val="18"/>
              </w:rPr>
              <w:fldChar w:fldCharType="end"/>
            </w:r>
          </w:hyperlink>
        </w:p>
        <w:p w14:paraId="3ACC316C" w14:textId="1300F2D3" w:rsidR="00533ED3" w:rsidRPr="00533ED3" w:rsidRDefault="00533ED3" w:rsidP="53E6B344">
          <w:pPr>
            <w:pStyle w:val="Verzeichnis2"/>
            <w:tabs>
              <w:tab w:val="clear" w:pos="10450"/>
              <w:tab w:val="left" w:pos="540"/>
              <w:tab w:val="right" w:leader="dot" w:pos="10440"/>
            </w:tabs>
            <w:rPr>
              <w:rStyle w:val="Hyperlink"/>
              <w:kern w:val="2"/>
              <w:szCs w:val="18"/>
              <w14:ligatures w14:val="standardContextual"/>
            </w:rPr>
          </w:pPr>
          <w:r w:rsidRPr="006A3B63">
            <w:rPr>
              <w:sz w:val="18"/>
              <w:szCs w:val="18"/>
            </w:rPr>
            <w:fldChar w:fldCharType="end"/>
          </w:r>
        </w:p>
      </w:sdtContent>
    </w:sdt>
    <w:p w14:paraId="4BA485EE" w14:textId="4690CF41" w:rsidR="00C2074F" w:rsidRDefault="00C2074F"/>
    <w:p w14:paraId="70906E20" w14:textId="7F622095" w:rsidR="00BA375E" w:rsidRPr="00AE6118" w:rsidRDefault="00BA375E" w:rsidP="00EF2F9A">
      <w:pPr>
        <w:pStyle w:val="Verzeichnis2"/>
      </w:pPr>
      <w:r w:rsidRPr="00AE6118">
        <w:br w:type="page"/>
      </w:r>
    </w:p>
    <w:p w14:paraId="6FDDAC78" w14:textId="77777777" w:rsidR="004633C7" w:rsidRPr="00AE6118" w:rsidRDefault="00D61190" w:rsidP="004A24AE">
      <w:pPr>
        <w:pStyle w:val="berschrift2"/>
      </w:pPr>
      <w:bookmarkStart w:id="0" w:name="_Toc90901340"/>
      <w:bookmarkStart w:id="1" w:name="_Toc171328708"/>
      <w:r>
        <w:lastRenderedPageBreak/>
        <w:t>Ziel dieses Leitfadens</w:t>
      </w:r>
      <w:bookmarkEnd w:id="0"/>
      <w:bookmarkEnd w:id="1"/>
    </w:p>
    <w:p w14:paraId="727EAE23" w14:textId="77777777" w:rsidR="00AE6118" w:rsidRPr="00AE6118" w:rsidRDefault="00AE6118" w:rsidP="00D61190">
      <w:pPr>
        <w:rPr>
          <w:rFonts w:cstheme="minorHAnsi"/>
        </w:rPr>
      </w:pPr>
    </w:p>
    <w:p w14:paraId="262E78B2" w14:textId="2D60B7FA" w:rsidR="004633C7" w:rsidRPr="00AE6118" w:rsidRDefault="004633C7" w:rsidP="00D61190">
      <w:pPr>
        <w:rPr>
          <w:rFonts w:cstheme="minorHAnsi"/>
        </w:rPr>
      </w:pPr>
      <w:r w:rsidRPr="00AE6118">
        <w:rPr>
          <w:rFonts w:cstheme="minorHAnsi"/>
        </w:rPr>
        <w:t xml:space="preserve">Die hier vorliegende Anleitung </w:t>
      </w:r>
      <w:r w:rsidR="00D61190" w:rsidRPr="00AE6118">
        <w:rPr>
          <w:rFonts w:cstheme="minorHAnsi"/>
        </w:rPr>
        <w:t xml:space="preserve">gibt Hinweise zur Nutzung der </w:t>
      </w:r>
      <w:r w:rsidRPr="00AE6118">
        <w:rPr>
          <w:rFonts w:cstheme="minorHAnsi"/>
        </w:rPr>
        <w:t xml:space="preserve">IDEA App </w:t>
      </w:r>
      <w:r w:rsidR="0062039F" w:rsidRPr="00AE6118">
        <w:rPr>
          <w:rFonts w:cstheme="minorHAnsi"/>
        </w:rPr>
        <w:t>„</w:t>
      </w:r>
      <w:r w:rsidR="00AF1536" w:rsidRPr="00AE6118">
        <w:t>Prüfung Finanzen und Rechnungswesen</w:t>
      </w:r>
      <w:r w:rsidR="0062039F" w:rsidRPr="00AE6118">
        <w:rPr>
          <w:rFonts w:cstheme="minorHAnsi"/>
        </w:rPr>
        <w:t>“</w:t>
      </w:r>
      <w:r w:rsidRPr="00AE6118">
        <w:rPr>
          <w:rFonts w:cstheme="minorHAnsi"/>
        </w:rPr>
        <w:t xml:space="preserve"> für die Sparkassenrevision</w:t>
      </w:r>
      <w:r w:rsidR="00D61190" w:rsidRPr="00AE6118">
        <w:rPr>
          <w:rFonts w:cstheme="minorHAnsi"/>
        </w:rPr>
        <w:t>. Sie soll einen Überblick über den Umgang mit der App geben und auf einige Besonderheiten hinweisen, die sich ggf. zu Stolpersteinen bei der Nutzung erweisen könnten</w:t>
      </w:r>
      <w:r w:rsidR="00ED0866" w:rsidRPr="00AE6118">
        <w:rPr>
          <w:rFonts w:cstheme="minorHAnsi"/>
        </w:rPr>
        <w:t xml:space="preserve">. </w:t>
      </w:r>
      <w:r w:rsidR="00D61190" w:rsidRPr="00AE6118">
        <w:rPr>
          <w:rFonts w:cstheme="minorHAnsi"/>
        </w:rPr>
        <w:t>Die IDEA App „</w:t>
      </w:r>
      <w:r w:rsidR="00AF1536" w:rsidRPr="00AE6118">
        <w:t>Prüfung Finanzen und Rechnungswesen</w:t>
      </w:r>
      <w:r w:rsidR="00D61190" w:rsidRPr="00AE6118">
        <w:rPr>
          <w:rFonts w:cstheme="minorHAnsi"/>
        </w:rPr>
        <w:t>“</w:t>
      </w:r>
    </w:p>
    <w:p w14:paraId="5FD91D4D" w14:textId="1E119A60" w:rsidR="00D61190" w:rsidRPr="00AE6118" w:rsidRDefault="00B95480" w:rsidP="00BB18CF">
      <w:pPr>
        <w:pStyle w:val="Listenabsatz"/>
        <w:numPr>
          <w:ilvl w:val="0"/>
          <w:numId w:val="9"/>
        </w:numPr>
        <w:rPr>
          <w:rFonts w:cstheme="minorHAnsi"/>
        </w:rPr>
      </w:pPr>
      <w:r w:rsidRPr="00AE6118">
        <w:rPr>
          <w:rFonts w:cstheme="minorHAnsi"/>
        </w:rPr>
        <w:t>…</w:t>
      </w:r>
      <w:r w:rsidR="00322105" w:rsidRPr="00AE6118">
        <w:rPr>
          <w:rFonts w:cstheme="minorHAnsi"/>
        </w:rPr>
        <w:t xml:space="preserve"> kann durch berechtigte Nutzer der Sparkassen über die </w:t>
      </w:r>
      <w:proofErr w:type="spellStart"/>
      <w:r w:rsidR="00322105" w:rsidRPr="00AE6118">
        <w:rPr>
          <w:rFonts w:cstheme="minorHAnsi"/>
        </w:rPr>
        <w:t>Audicon</w:t>
      </w:r>
      <w:proofErr w:type="spellEnd"/>
      <w:r w:rsidR="00322105" w:rsidRPr="00AE6118">
        <w:rPr>
          <w:rFonts w:cstheme="minorHAnsi"/>
        </w:rPr>
        <w:t>/Horizon5 Online-Plattform für die Initiative der Sparkassenrevisionen heruntergeladen werden</w:t>
      </w:r>
      <w:r w:rsidR="00BB18CF" w:rsidRPr="00AE6118">
        <w:rPr>
          <w:rFonts w:cstheme="minorHAnsi"/>
        </w:rPr>
        <w:t xml:space="preserve"> (</w:t>
      </w:r>
      <w:hyperlink r:id="rId15" w:history="1">
        <w:r w:rsidR="00BB18CF" w:rsidRPr="00AE6118">
          <w:rPr>
            <w:rStyle w:val="Hyperlink"/>
            <w:rFonts w:cstheme="minorHAnsi"/>
          </w:rPr>
          <w:t>https://sktest1.horizon5.de/mod/folder/view.php?id=300</w:t>
        </w:r>
      </w:hyperlink>
      <w:r w:rsidR="00BB18CF" w:rsidRPr="00AE6118">
        <w:rPr>
          <w:rFonts w:cstheme="minorHAnsi"/>
        </w:rPr>
        <w:t>)</w:t>
      </w:r>
      <w:r w:rsidR="00322105" w:rsidRPr="00AE6118">
        <w:rPr>
          <w:rFonts w:cstheme="minorHAnsi"/>
        </w:rPr>
        <w:t>.</w:t>
      </w:r>
    </w:p>
    <w:p w14:paraId="27460E9B" w14:textId="4F7B1BC6" w:rsidR="00322105" w:rsidRPr="00AE6118" w:rsidRDefault="00322105" w:rsidP="00322105">
      <w:pPr>
        <w:pStyle w:val="Listenabsatz"/>
        <w:numPr>
          <w:ilvl w:val="0"/>
          <w:numId w:val="9"/>
        </w:numPr>
        <w:rPr>
          <w:rFonts w:cstheme="minorHAnsi"/>
        </w:rPr>
      </w:pPr>
      <w:r w:rsidRPr="00AE6118">
        <w:rPr>
          <w:rFonts w:cstheme="minorHAnsi"/>
        </w:rPr>
        <w:t xml:space="preserve">… benötigt Daten, die </w:t>
      </w:r>
      <w:r w:rsidR="00AF1536" w:rsidRPr="00AE6118">
        <w:rPr>
          <w:rFonts w:cstheme="minorHAnsi"/>
        </w:rPr>
        <w:t>die vom Anwender zu beschaffen sind</w:t>
      </w:r>
      <w:r w:rsidRPr="00AE6118">
        <w:rPr>
          <w:rFonts w:cstheme="minorHAnsi"/>
        </w:rPr>
        <w:t xml:space="preserve">. Eine Anleitung, die in der App und auf der Online-Plattform für die Initiative der Sparkassenrevisionen </w:t>
      </w:r>
      <w:r w:rsidR="002972EC" w:rsidRPr="00AE6118">
        <w:rPr>
          <w:rFonts w:cstheme="minorHAnsi"/>
        </w:rPr>
        <w:t>bereitgestellt</w:t>
      </w:r>
      <w:r w:rsidRPr="00AE6118">
        <w:rPr>
          <w:rFonts w:cstheme="minorHAnsi"/>
        </w:rPr>
        <w:t xml:space="preserve"> wird, beschreibt, wie die Daten </w:t>
      </w:r>
      <w:r w:rsidR="00AF1536" w:rsidRPr="00AE6118">
        <w:rPr>
          <w:rFonts w:cstheme="minorHAnsi"/>
        </w:rPr>
        <w:t>zu extrahieren sind</w:t>
      </w:r>
    </w:p>
    <w:p w14:paraId="5476B441" w14:textId="23E6C2C1" w:rsidR="009B733F" w:rsidRPr="00AE6118" w:rsidRDefault="009B733F" w:rsidP="00E25F1C">
      <w:pPr>
        <w:rPr>
          <w:rFonts w:cstheme="minorHAnsi"/>
        </w:rPr>
      </w:pPr>
    </w:p>
    <w:p w14:paraId="50CD98E0" w14:textId="77777777" w:rsidR="00D61190" w:rsidRPr="00AE6118" w:rsidRDefault="00D61190" w:rsidP="00AE6118">
      <w:pPr>
        <w:pStyle w:val="berschrift2"/>
      </w:pPr>
      <w:bookmarkStart w:id="2" w:name="_Toc90901341"/>
      <w:bookmarkStart w:id="3" w:name="_Toc171328709"/>
      <w:r>
        <w:t>Inhalt der App</w:t>
      </w:r>
      <w:bookmarkEnd w:id="2"/>
      <w:bookmarkEnd w:id="3"/>
    </w:p>
    <w:p w14:paraId="63AC898C" w14:textId="77777777" w:rsidR="00AE6118" w:rsidRPr="00AE6118" w:rsidRDefault="00AE6118" w:rsidP="00AF1536"/>
    <w:p w14:paraId="1BB75121" w14:textId="46F5EDB1" w:rsidR="00AF1536" w:rsidRPr="00AE6118" w:rsidRDefault="00AF1536" w:rsidP="00AF1536">
      <w:r w:rsidRPr="00AE6118">
        <w:t xml:space="preserve">Hintergrund der App-Entwicklung sind die steigenden regulatorischen Anforderungen an die Interne Revision in der Sparkassen-Welt, gekoppelt mit einem immer weiter steigenden Anspruch an die Effizienz der Mitarbeiter und an die Qualität der Arbeit. </w:t>
      </w:r>
    </w:p>
    <w:p w14:paraId="62B02B7D" w14:textId="77777777" w:rsidR="00AF1536" w:rsidRPr="00AE6118" w:rsidRDefault="00AF1536" w:rsidP="00AF1536">
      <w:r w:rsidRPr="00AE6118">
        <w:t xml:space="preserve">Zu den Aufgaben der Sparkassen-Revision gehört unter anderem die Qualitätssicherung der vom Institut erstellten Jahresabschlüsse. Diese werden von den Sparkassen Prüfungsverbänden auf ihre Ordnungsmäßigkeit, Richtigkeit und Vollständigkeit hin geprüft. </w:t>
      </w:r>
    </w:p>
    <w:p w14:paraId="020DBFEE" w14:textId="73A337BF" w:rsidR="00AE6118" w:rsidRPr="00AE6118" w:rsidRDefault="00AF1536" w:rsidP="00D61190">
      <w:r w:rsidRPr="00AE6118">
        <w:t xml:space="preserve">Die Verbände verwenden dabei zunehmend Datenanalysen, wie es aus Gründen der Qualität und der Regulatorik in der Wirtschaftsprüfung </w:t>
      </w:r>
      <w:r w:rsidR="00B42670" w:rsidRPr="00AE6118">
        <w:t xml:space="preserve">(vgl. IDW PH 9.330.3) ebenfalls </w:t>
      </w:r>
      <w:r w:rsidRPr="00AE6118">
        <w:t xml:space="preserve">zunehmend </w:t>
      </w:r>
      <w:r w:rsidR="00B42670" w:rsidRPr="00AE6118">
        <w:t>getan wird</w:t>
      </w:r>
      <w:r w:rsidRPr="00AE6118">
        <w:t>.</w:t>
      </w:r>
    </w:p>
    <w:p w14:paraId="7CBA82C2" w14:textId="77777777" w:rsidR="00D61190" w:rsidRPr="00AE6118" w:rsidRDefault="00D61190" w:rsidP="00D61190"/>
    <w:p w14:paraId="6488D085" w14:textId="77777777" w:rsidR="00322105" w:rsidRPr="00AE6118" w:rsidRDefault="00322105" w:rsidP="00AE6118">
      <w:pPr>
        <w:pStyle w:val="berschrift2"/>
      </w:pPr>
      <w:bookmarkStart w:id="4" w:name="_Toc90901342"/>
      <w:bookmarkStart w:id="5" w:name="_Toc171328710"/>
      <w:r>
        <w:t>Installation der App</w:t>
      </w:r>
      <w:bookmarkEnd w:id="4"/>
      <w:bookmarkEnd w:id="5"/>
    </w:p>
    <w:p w14:paraId="015CBAB5" w14:textId="77777777" w:rsidR="00AE6118" w:rsidRPr="00AE6118" w:rsidRDefault="00AE6118" w:rsidP="00557E21"/>
    <w:p w14:paraId="6FB46DF6" w14:textId="420628EC" w:rsidR="00CE1C6A" w:rsidRPr="00AE6118" w:rsidRDefault="00557E21" w:rsidP="00557E21">
      <w:r w:rsidRPr="00AE6118">
        <w:t>Bitte spielen Sie die App</w:t>
      </w:r>
      <w:r w:rsidR="00627C73" w:rsidRPr="00AE6118">
        <w:t xml:space="preserve"> (</w:t>
      </w:r>
      <w:r w:rsidR="00AF1536" w:rsidRPr="00AE6118">
        <w:t>SK-</w:t>
      </w:r>
      <w:proofErr w:type="spellStart"/>
      <w:r w:rsidR="00AF1536" w:rsidRPr="00AE6118">
        <w:t>FuR</w:t>
      </w:r>
      <w:proofErr w:type="spellEnd"/>
      <w:r w:rsidR="00AF1536" w:rsidRPr="00AE6118">
        <w:t>-</w:t>
      </w:r>
      <w:proofErr w:type="spellStart"/>
      <w:r w:rsidR="00AF1536" w:rsidRPr="00AE6118">
        <w:t>Prüfung_Finanzen_und_Rechnungswesen_X.Y.Z.dpack</w:t>
      </w:r>
      <w:proofErr w:type="spellEnd"/>
      <w:r w:rsidR="00627C73" w:rsidRPr="00AE6118">
        <w:t>)</w:t>
      </w:r>
      <w:r w:rsidRPr="00AE6118">
        <w:t xml:space="preserve">, die Sie von der Plattform heruntergeladen haben, über einen Doppelklick auf diese </w:t>
      </w:r>
      <w:r w:rsidR="00627C73" w:rsidRPr="00AE6118">
        <w:t>.</w:t>
      </w:r>
      <w:proofErr w:type="spellStart"/>
      <w:r w:rsidRPr="00AE6118">
        <w:t>dpa</w:t>
      </w:r>
      <w:r w:rsidR="00627C73" w:rsidRPr="00AE6118">
        <w:t>c</w:t>
      </w:r>
      <w:r w:rsidRPr="00AE6118">
        <w:t>k</w:t>
      </w:r>
      <w:proofErr w:type="spellEnd"/>
      <w:r w:rsidRPr="00AE6118">
        <w:t xml:space="preserve">-Datei oder über das App-Management (SmartAnalyzer --- Management  --- </w:t>
      </w:r>
      <w:r w:rsidR="00627C73" w:rsidRPr="00AE6118">
        <w:t>Apps</w:t>
      </w:r>
      <w:r w:rsidRPr="00AE6118">
        <w:t xml:space="preserve"> </w:t>
      </w:r>
      <w:r w:rsidR="00627C73" w:rsidRPr="00AE6118">
        <w:t>---</w:t>
      </w:r>
      <w:r w:rsidRPr="00AE6118">
        <w:t xml:space="preserve"> </w:t>
      </w:r>
      <w:r w:rsidR="00627C73" w:rsidRPr="00AE6118">
        <w:t>Apps</w:t>
      </w:r>
      <w:r w:rsidRPr="00AE6118">
        <w:t xml:space="preserve"> importieren --</w:t>
      </w:r>
      <w:r w:rsidR="00627C73" w:rsidRPr="00AE6118">
        <w:t>-</w:t>
      </w:r>
      <w:r w:rsidRPr="00AE6118">
        <w:t xml:space="preserve"> dann Pfad zur Datei auswählen) in IDEA ein.</w:t>
      </w:r>
    </w:p>
    <w:p w14:paraId="2AA876DD" w14:textId="1BE4D66D" w:rsidR="001E66F0" w:rsidRDefault="00BB18CF">
      <w:r w:rsidRPr="00AE6118">
        <w:t>Für das Update einer App können Sie analog vorgehen. Um Komplikation bei der Installation zu vermeiden, empfiehlt es sich die vorherige Version zuerst zu löschen und anschließen</w:t>
      </w:r>
      <w:r w:rsidR="00E6280C" w:rsidRPr="00AE6118">
        <w:t>d</w:t>
      </w:r>
      <w:r w:rsidRPr="00AE6118">
        <w:t xml:space="preserve"> die neue Version zu importieren (SmartAnalyzer --- Management --- Apps --- Apps löschen).</w:t>
      </w:r>
    </w:p>
    <w:p w14:paraId="498FF390" w14:textId="77777777" w:rsidR="001E66F0" w:rsidRDefault="001E66F0"/>
    <w:p w14:paraId="1E0851BA" w14:textId="77777777" w:rsidR="001E66F0" w:rsidRDefault="001E66F0"/>
    <w:p w14:paraId="160D1C8B" w14:textId="77777777" w:rsidR="001E66F0" w:rsidRPr="001E66F0" w:rsidRDefault="001E66F0"/>
    <w:p w14:paraId="1B5FBDBA" w14:textId="439A3320" w:rsidR="00557E21" w:rsidRPr="00AE6118" w:rsidRDefault="00CE1C6A" w:rsidP="00AE6118">
      <w:pPr>
        <w:pStyle w:val="berschrift2"/>
      </w:pPr>
      <w:bookmarkStart w:id="6" w:name="_Toc90901343"/>
      <w:bookmarkStart w:id="7" w:name="_Toc171328711"/>
      <w:r>
        <w:lastRenderedPageBreak/>
        <w:t>Start der App und Überblick über den Workflow</w:t>
      </w:r>
      <w:bookmarkEnd w:id="6"/>
      <w:bookmarkEnd w:id="7"/>
    </w:p>
    <w:p w14:paraId="48516072" w14:textId="77777777" w:rsidR="00AE6118" w:rsidRPr="00AE6118" w:rsidRDefault="00AE6118" w:rsidP="00557E21">
      <w:pPr>
        <w:rPr>
          <w:rFonts w:ascii="Calibri" w:hAnsi="Calibri" w:cs="Calibri"/>
        </w:rPr>
      </w:pPr>
    </w:p>
    <w:p w14:paraId="1AD822C3" w14:textId="21E0CE27" w:rsidR="00627C73" w:rsidRDefault="00627C73" w:rsidP="00557E21">
      <w:r w:rsidRPr="00AE6118">
        <w:t xml:space="preserve">Nach erfolgreichem Import der App starten Sie die App über SmartAnalyzer – Start – Doppelklick auf </w:t>
      </w:r>
      <w:r w:rsidR="00AF1536" w:rsidRPr="00AE6118">
        <w:t>SK-</w:t>
      </w:r>
      <w:proofErr w:type="spellStart"/>
      <w:r w:rsidR="00AF1536" w:rsidRPr="00AE6118">
        <w:t>FuR</w:t>
      </w:r>
      <w:proofErr w:type="spellEnd"/>
      <w:r w:rsidR="00AF1536" w:rsidRPr="00AE6118">
        <w:t>-Prüfung Finanzen und Rechnungswesen</w:t>
      </w:r>
      <w:r w:rsidRPr="00AE6118">
        <w:t>. Sie gelangen in den integrierten Workflow, der Ihnen einen Überblick über die Elemente der App gibt und eine Navigation durch die Funktionen ermöglicht.</w:t>
      </w:r>
    </w:p>
    <w:p w14:paraId="64C26DFE" w14:textId="77777777" w:rsidR="003A6887" w:rsidRDefault="003A6887" w:rsidP="003A6887">
      <w:pPr>
        <w:jc w:val="center"/>
      </w:pPr>
    </w:p>
    <w:p w14:paraId="15202671" w14:textId="6B813DA7" w:rsidR="003A6887" w:rsidRPr="00AE6118" w:rsidRDefault="003A6887" w:rsidP="003A6887">
      <w:pPr>
        <w:jc w:val="center"/>
      </w:pPr>
      <w:r>
        <w:rPr>
          <w:noProof/>
        </w:rPr>
        <w:drawing>
          <wp:inline distT="0" distB="0" distL="0" distR="0" wp14:anchorId="1105D30F" wp14:editId="6DD9F20D">
            <wp:extent cx="6069426" cy="5404323"/>
            <wp:effectExtent l="0" t="0" r="7620" b="6350"/>
            <wp:docPr id="1945625419" name="Grafik 3"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625419" name="Grafik 3" descr="Ein Bild, das Text, Screenshot, Software, Webseite enthält.&#10;&#10;Automatisch generierte Beschreibu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4616" cy="5426753"/>
                    </a:xfrm>
                    <a:prstGeom prst="rect">
                      <a:avLst/>
                    </a:prstGeom>
                    <a:noFill/>
                    <a:ln>
                      <a:noFill/>
                    </a:ln>
                  </pic:spPr>
                </pic:pic>
              </a:graphicData>
            </a:graphic>
          </wp:inline>
        </w:drawing>
      </w:r>
    </w:p>
    <w:p w14:paraId="7DB1305C" w14:textId="77777777" w:rsidR="00AE6118" w:rsidRPr="00AE6118" w:rsidRDefault="00AE6118" w:rsidP="003A6887">
      <w:pPr>
        <w:jc w:val="center"/>
      </w:pPr>
    </w:p>
    <w:p w14:paraId="70BA5BE4" w14:textId="63912C13" w:rsidR="00627C73" w:rsidRPr="00AE6118" w:rsidRDefault="00CE1C6A" w:rsidP="00557E21">
      <w:r w:rsidRPr="00AE6118">
        <w:t>Im oberen Bereich des Workflows erhalten Sie Allgemeine Informationen zur App.</w:t>
      </w:r>
    </w:p>
    <w:p w14:paraId="5354C5BF" w14:textId="35805306" w:rsidR="00CE1C6A" w:rsidRPr="00AE6118" w:rsidRDefault="00A11CF1" w:rsidP="00A11CF1">
      <w:pPr>
        <w:pStyle w:val="Listenabsatz"/>
        <w:numPr>
          <w:ilvl w:val="0"/>
          <w:numId w:val="13"/>
        </w:numPr>
      </w:pPr>
      <w:r w:rsidRPr="00AE6118">
        <w:rPr>
          <w:b/>
        </w:rPr>
        <w:t>Home</w:t>
      </w:r>
      <w:r w:rsidRPr="00AE6118">
        <w:t>: Sie gelangen zurück zur Appauswahl.</w:t>
      </w:r>
    </w:p>
    <w:p w14:paraId="16FDE825" w14:textId="11D04FA0" w:rsidR="00A11CF1" w:rsidRPr="00AE6118" w:rsidRDefault="00A11CF1" w:rsidP="00A11CF1">
      <w:pPr>
        <w:pStyle w:val="Listenabsatz"/>
        <w:numPr>
          <w:ilvl w:val="0"/>
          <w:numId w:val="13"/>
        </w:numPr>
      </w:pPr>
      <w:r w:rsidRPr="00AE6118">
        <w:rPr>
          <w:b/>
        </w:rPr>
        <w:t>Workflow</w:t>
      </w:r>
      <w:r w:rsidRPr="00AE6118">
        <w:t>: Dies ist die reguläre Ansicht, die Sie durch die Funktionen führt. Haben Sie ein anderes Element im oberen Reiter ausgewählt gelangen Sie durch diese Funktion wieder zurück in den Workflow.</w:t>
      </w:r>
    </w:p>
    <w:p w14:paraId="7F8B7221" w14:textId="729B4422" w:rsidR="00A11CF1" w:rsidRPr="00AE6118" w:rsidRDefault="00A11CF1" w:rsidP="00A11CF1">
      <w:pPr>
        <w:pStyle w:val="Listenabsatz"/>
        <w:numPr>
          <w:ilvl w:val="0"/>
          <w:numId w:val="13"/>
        </w:numPr>
      </w:pPr>
      <w:r w:rsidRPr="00AE6118">
        <w:rPr>
          <w:b/>
        </w:rPr>
        <w:lastRenderedPageBreak/>
        <w:t>Beschreibung</w:t>
      </w:r>
      <w:r w:rsidRPr="00AE6118">
        <w:t>: Hier erhalten Sie eine allgemeine Beschreibung der App.</w:t>
      </w:r>
    </w:p>
    <w:p w14:paraId="4991C835" w14:textId="771B0D82" w:rsidR="00A11CF1" w:rsidRPr="00AE6118" w:rsidRDefault="00A11CF1" w:rsidP="00A11CF1">
      <w:pPr>
        <w:pStyle w:val="Listenabsatz"/>
        <w:numPr>
          <w:ilvl w:val="0"/>
          <w:numId w:val="13"/>
        </w:numPr>
      </w:pPr>
      <w:r w:rsidRPr="00AE6118">
        <w:rPr>
          <w:b/>
        </w:rPr>
        <w:t>Elemente</w:t>
      </w:r>
      <w:r w:rsidRPr="00AE6118">
        <w:t>: Die Elemente zeigen auf, welche Funktionen wie z.B. Prüfungsschritte in welcher Version zur Verfügung stehen. Dies wird in der Regel nur für spezielle Supportanfragen benötigt.</w:t>
      </w:r>
    </w:p>
    <w:p w14:paraId="63E2291D" w14:textId="781980D9" w:rsidR="00A11CF1" w:rsidRPr="00AE6118" w:rsidRDefault="00A11CF1" w:rsidP="00A11CF1">
      <w:pPr>
        <w:pStyle w:val="Listenabsatz"/>
        <w:numPr>
          <w:ilvl w:val="0"/>
          <w:numId w:val="13"/>
        </w:numPr>
      </w:pPr>
      <w:r w:rsidRPr="00AE6118">
        <w:rPr>
          <w:b/>
        </w:rPr>
        <w:t>Appleitfaden</w:t>
      </w:r>
      <w:r w:rsidRPr="00AE6118">
        <w:t>: Der Appleitfaden führt Sie durch die einzelnen Funktionen der App.</w:t>
      </w:r>
    </w:p>
    <w:p w14:paraId="0570EDE3" w14:textId="7098C3ED" w:rsidR="00A11CF1" w:rsidRPr="00AE6118" w:rsidRDefault="00A11CF1" w:rsidP="00A11CF1">
      <w:pPr>
        <w:pStyle w:val="Listenabsatz"/>
        <w:numPr>
          <w:ilvl w:val="0"/>
          <w:numId w:val="13"/>
        </w:numPr>
      </w:pPr>
      <w:r w:rsidRPr="00AE6118">
        <w:rPr>
          <w:b/>
        </w:rPr>
        <w:t>Tabellen</w:t>
      </w:r>
      <w:r w:rsidRPr="00AE6118">
        <w:t>: Hier erhalten Sie einen Überblick über die benötigten und erstellten Tabellen, die für die Prüfung mit der App verwendet werden.</w:t>
      </w:r>
    </w:p>
    <w:p w14:paraId="2FA157C8" w14:textId="6F36DD82" w:rsidR="00A11CF1" w:rsidRPr="00AE6118" w:rsidRDefault="00A11CF1" w:rsidP="00A11CF1">
      <w:pPr>
        <w:pStyle w:val="Listenabsatz"/>
        <w:numPr>
          <w:ilvl w:val="0"/>
          <w:numId w:val="13"/>
        </w:numPr>
      </w:pPr>
      <w:r w:rsidRPr="00AE6118">
        <w:rPr>
          <w:b/>
        </w:rPr>
        <w:t>Forum</w:t>
      </w:r>
      <w:r w:rsidRPr="00AE6118">
        <w:t>: Diese Funktion öffnet die Internetseite der Horizon5 Plattform und verweist auf das dortige Austauschforum.</w:t>
      </w:r>
    </w:p>
    <w:p w14:paraId="26DCC1E2" w14:textId="2BCB6606" w:rsidR="00A11CF1" w:rsidRPr="00AE6118" w:rsidRDefault="00A11CF1" w:rsidP="00A11CF1">
      <w:pPr>
        <w:pStyle w:val="Listenabsatz"/>
        <w:numPr>
          <w:ilvl w:val="0"/>
          <w:numId w:val="13"/>
        </w:numPr>
      </w:pPr>
      <w:r w:rsidRPr="00AE6118">
        <w:rPr>
          <w:b/>
        </w:rPr>
        <w:t>Datenansicht</w:t>
      </w:r>
      <w:r w:rsidRPr="00AE6118">
        <w:t xml:space="preserve">: Solange Sie sich im Workflow befinden, können Sie keine anderen Funktionen innerhalb von IDEA nutzen. Die Datenansicht </w:t>
      </w:r>
      <w:r w:rsidR="003C3C87" w:rsidRPr="00AE6118">
        <w:t>ermöglicht es Ihnen direkt in da</w:t>
      </w:r>
      <w:r w:rsidRPr="00AE6118">
        <w:t>s geöffnete IDEA Projekt zu wechseln und dort z.B. die Tabellen mit den IDEA Funktionalitäten zu bearbeiten. Sie gelangen zurück zum Workflow, indem Sie über den Reiter „SmartAnalyzer“ auf „Start“ klicken.</w:t>
      </w:r>
    </w:p>
    <w:p w14:paraId="38643DDA" w14:textId="64E1F7F0" w:rsidR="00B95480" w:rsidRPr="00AE6118" w:rsidRDefault="00B44D70" w:rsidP="00AE6118">
      <w:pPr>
        <w:ind w:left="360"/>
      </w:pPr>
      <w:r w:rsidRPr="00AE6118">
        <w:rPr>
          <w:rFonts w:ascii="Calibri" w:hAnsi="Calibri" w:cs="Calibri"/>
        </w:rPr>
        <w:br w:type="page"/>
      </w:r>
    </w:p>
    <w:p w14:paraId="78A5B021" w14:textId="180A9F51" w:rsidR="00322105" w:rsidRPr="00AE6118" w:rsidRDefault="00322105" w:rsidP="00AE6118">
      <w:pPr>
        <w:pStyle w:val="berschrift2"/>
      </w:pPr>
      <w:bookmarkStart w:id="8" w:name="_Toc90901344"/>
      <w:bookmarkStart w:id="9" w:name="_Toc171328712"/>
      <w:r>
        <w:lastRenderedPageBreak/>
        <w:t>Daten</w:t>
      </w:r>
      <w:r w:rsidR="008B6652">
        <w:t>anforderung erstellen</w:t>
      </w:r>
      <w:bookmarkEnd w:id="8"/>
      <w:bookmarkEnd w:id="9"/>
    </w:p>
    <w:p w14:paraId="15CAE365" w14:textId="77777777" w:rsidR="00AE6118" w:rsidRDefault="00AE6118" w:rsidP="00322105"/>
    <w:p w14:paraId="0762DD53" w14:textId="2BCDEB5C" w:rsidR="00322105" w:rsidRDefault="00627C73" w:rsidP="00322105">
      <w:r w:rsidRPr="00AE6118">
        <w:t xml:space="preserve">Die Datenbeschaffung hat im Vorfeld der Analyse zu erfolgen. Über den Menüpunkt </w:t>
      </w:r>
      <w:r w:rsidR="007B175E" w:rsidRPr="00AE6118">
        <w:t>„</w:t>
      </w:r>
      <w:r w:rsidRPr="00AE6118">
        <w:t xml:space="preserve">Datenanforderung </w:t>
      </w:r>
      <w:r w:rsidR="008B6652" w:rsidRPr="00AE6118">
        <w:t>erstellen</w:t>
      </w:r>
      <w:r w:rsidR="007B175E" w:rsidRPr="00AE6118">
        <w:t>“</w:t>
      </w:r>
      <w:r w:rsidR="008B6652" w:rsidRPr="00AE6118">
        <w:t xml:space="preserve"> </w:t>
      </w:r>
      <w:r w:rsidRPr="00AE6118">
        <w:t xml:space="preserve">kann eine Datei mit einer ausführlichen Beschreibung aufgerufen </w:t>
      </w:r>
      <w:r w:rsidR="008B6652" w:rsidRPr="00AE6118">
        <w:t>werden.</w:t>
      </w:r>
    </w:p>
    <w:p w14:paraId="588F5F86" w14:textId="77777777" w:rsidR="00AE6118" w:rsidRPr="00AE6118" w:rsidRDefault="00AE6118" w:rsidP="00AE6118">
      <w:pPr>
        <w:jc w:val="center"/>
      </w:pPr>
    </w:p>
    <w:p w14:paraId="76D16C07" w14:textId="12593A80" w:rsidR="00627C73" w:rsidRPr="00AE6118" w:rsidRDefault="008B6652" w:rsidP="008B6652">
      <w:pPr>
        <w:jc w:val="center"/>
      </w:pPr>
      <w:r w:rsidRPr="00AE6118">
        <w:rPr>
          <w:noProof/>
        </w:rPr>
        <w:drawing>
          <wp:inline distT="0" distB="0" distL="0" distR="0" wp14:anchorId="6ADF630E" wp14:editId="45D5C386">
            <wp:extent cx="2346385" cy="2654497"/>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54042" cy="2663160"/>
                    </a:xfrm>
                    <a:prstGeom prst="rect">
                      <a:avLst/>
                    </a:prstGeom>
                  </pic:spPr>
                </pic:pic>
              </a:graphicData>
            </a:graphic>
          </wp:inline>
        </w:drawing>
      </w:r>
    </w:p>
    <w:p w14:paraId="3D3DA282" w14:textId="5E4231B8" w:rsidR="007B175E" w:rsidRPr="00AE6118" w:rsidRDefault="007B175E" w:rsidP="00F63A4F">
      <w:pPr>
        <w:jc w:val="center"/>
      </w:pPr>
    </w:p>
    <w:p w14:paraId="5B2A2F32" w14:textId="77777777" w:rsidR="00322105" w:rsidRDefault="00322105" w:rsidP="00AE6118">
      <w:pPr>
        <w:pStyle w:val="berschrift2"/>
      </w:pPr>
      <w:bookmarkStart w:id="10" w:name="_Toc90901345"/>
      <w:bookmarkStart w:id="11" w:name="_Toc171328713"/>
      <w:r>
        <w:t xml:space="preserve">Prüfung </w:t>
      </w:r>
      <w:r w:rsidR="00557E21">
        <w:t>v</w:t>
      </w:r>
      <w:r>
        <w:t>erwalt</w:t>
      </w:r>
      <w:r w:rsidR="00557E21">
        <w:t>en</w:t>
      </w:r>
      <w:r>
        <w:t xml:space="preserve"> und Prüfung auswählen</w:t>
      </w:r>
      <w:bookmarkEnd w:id="10"/>
      <w:bookmarkEnd w:id="11"/>
    </w:p>
    <w:p w14:paraId="100546FB" w14:textId="77777777" w:rsidR="00C2074F" w:rsidRPr="00C2074F" w:rsidRDefault="00C2074F" w:rsidP="00C2074F">
      <w:pPr>
        <w:rPr>
          <w:sz w:val="18"/>
          <w:szCs w:val="22"/>
        </w:rPr>
      </w:pPr>
    </w:p>
    <w:p w14:paraId="7C61654E" w14:textId="7195F78E" w:rsidR="005940E4" w:rsidRPr="00C2074F" w:rsidRDefault="00627C73" w:rsidP="001C523C">
      <w:pPr>
        <w:pStyle w:val="berschrift3"/>
        <w:numPr>
          <w:ilvl w:val="0"/>
          <w:numId w:val="38"/>
        </w:numPr>
      </w:pPr>
      <w:bookmarkStart w:id="12" w:name="_Toc171328714"/>
      <w:r>
        <w:t xml:space="preserve">Prüfung </w:t>
      </w:r>
      <w:r w:rsidR="005940E4">
        <w:t>verwalten</w:t>
      </w:r>
      <w:bookmarkEnd w:id="12"/>
    </w:p>
    <w:p w14:paraId="629CBDC4" w14:textId="77777777" w:rsidR="00C2074F" w:rsidRDefault="00C2074F" w:rsidP="005940E4"/>
    <w:p w14:paraId="637F76A9" w14:textId="7BF78B02" w:rsidR="007B175E" w:rsidRPr="00AE6118" w:rsidRDefault="005940E4" w:rsidP="005940E4">
      <w:r w:rsidRPr="00AE6118">
        <w:t xml:space="preserve">Im Dialog </w:t>
      </w:r>
      <w:r w:rsidR="004C20E2" w:rsidRPr="00AE6118">
        <w:t>„</w:t>
      </w:r>
      <w:r w:rsidRPr="00AE6118">
        <w:t>Prüfung verwalten</w:t>
      </w:r>
      <w:r w:rsidR="004C20E2" w:rsidRPr="00AE6118">
        <w:t>“</w:t>
      </w:r>
      <w:r w:rsidRPr="00AE6118">
        <w:t xml:space="preserve"> wird derzei</w:t>
      </w:r>
      <w:r w:rsidR="007B175E" w:rsidRPr="00AE6118">
        <w:t>t nur die linke Seite benötigt.</w:t>
      </w:r>
    </w:p>
    <w:p w14:paraId="66B553BD" w14:textId="105DE02E" w:rsidR="007B175E" w:rsidRPr="00AE6118" w:rsidRDefault="005940E4" w:rsidP="005940E4">
      <w:r w:rsidRPr="00AE6118">
        <w:t xml:space="preserve">Die auf der rechten Seite zu verwaltenden Prüfungsordner (Unterordner zum Projektordner) </w:t>
      </w:r>
      <w:r w:rsidR="007B175E" w:rsidRPr="00AE6118">
        <w:t>werden derzeit nicht verwendet. Weitere Hinweise hierzu erhalten Sie im Kapitel „Entwicklung“ in diesem Leitfaden.</w:t>
      </w:r>
    </w:p>
    <w:p w14:paraId="3F7860DD" w14:textId="2A5DACA7" w:rsidR="005940E4" w:rsidRPr="00AE6118" w:rsidRDefault="005940E4" w:rsidP="005940E4">
      <w:r w:rsidRPr="00AE6118">
        <w:t>Auf der linken Seite lassen sich IDEA Projekto</w:t>
      </w:r>
      <w:r w:rsidR="00553BDE" w:rsidRPr="00AE6118">
        <w:t>rdner über den Button „Neues Projekt“ anlegen.</w:t>
      </w:r>
    </w:p>
    <w:p w14:paraId="0828DE1F" w14:textId="49EDA645" w:rsidR="005940E4" w:rsidRPr="00AE6118" w:rsidRDefault="00A17B48" w:rsidP="00A17B48">
      <w:pPr>
        <w:pStyle w:val="Listenabsatz"/>
        <w:numPr>
          <w:ilvl w:val="0"/>
          <w:numId w:val="14"/>
        </w:numPr>
      </w:pPr>
      <w:r w:rsidRPr="00AE6118">
        <w:t>Überprüfen Sie zunächst den Pfad unter dem die IDEA Projekte verwaltet werden.</w:t>
      </w:r>
    </w:p>
    <w:p w14:paraId="3D108187" w14:textId="318FA0E5" w:rsidR="00A17B48" w:rsidRPr="00AE6118" w:rsidRDefault="00A17B48" w:rsidP="00A17B48">
      <w:pPr>
        <w:pStyle w:val="Listenabsatz"/>
      </w:pPr>
      <w:r w:rsidRPr="00AE6118">
        <w:t>Diesen können Sie über das Ordnersymbol anpassen.</w:t>
      </w:r>
    </w:p>
    <w:p w14:paraId="6E1C36A6" w14:textId="6DB4CBB7" w:rsidR="00A17B48" w:rsidRPr="00AE6118" w:rsidRDefault="00A17B48" w:rsidP="00A17B48">
      <w:pPr>
        <w:pStyle w:val="Listenabsatz"/>
        <w:numPr>
          <w:ilvl w:val="0"/>
          <w:numId w:val="14"/>
        </w:numPr>
      </w:pPr>
      <w:r w:rsidRPr="00AE6118">
        <w:t>Der letzte Ordner des angegebenen Pfades wird als Überverzeichnis für die Projekte angesehen. Wählen Sie diesen im unteren Fenster aus.</w:t>
      </w:r>
    </w:p>
    <w:p w14:paraId="4BF8264A" w14:textId="66233F3E" w:rsidR="00A17B48" w:rsidRPr="00AE6118" w:rsidRDefault="00A17B48" w:rsidP="00A17B48">
      <w:pPr>
        <w:pStyle w:val="Listenabsatz"/>
        <w:numPr>
          <w:ilvl w:val="0"/>
          <w:numId w:val="14"/>
        </w:numPr>
      </w:pPr>
      <w:r w:rsidRPr="00AE6118">
        <w:t>Dadurch wird der Button „neues Projekt“ aktiv, sodass Sie diesen betätigen können.</w:t>
      </w:r>
    </w:p>
    <w:p w14:paraId="713E1466" w14:textId="0376691F" w:rsidR="00A17B48" w:rsidRDefault="00A17B48" w:rsidP="00A17B48">
      <w:pPr>
        <w:pStyle w:val="Listenabsatz"/>
        <w:numPr>
          <w:ilvl w:val="0"/>
          <w:numId w:val="14"/>
        </w:numPr>
      </w:pPr>
      <w:r w:rsidRPr="00AE6118">
        <w:t>Sie erhalten ein neues Projekt, für welches Sie einen neuen Namen vergeben müssen.</w:t>
      </w:r>
    </w:p>
    <w:p w14:paraId="77554F2A" w14:textId="77777777" w:rsidR="00C2074F" w:rsidRPr="00AE6118" w:rsidRDefault="00C2074F" w:rsidP="00C2074F">
      <w:pPr>
        <w:ind w:left="360"/>
        <w:jc w:val="center"/>
      </w:pPr>
    </w:p>
    <w:p w14:paraId="70AB823B" w14:textId="5396C6E9" w:rsidR="00A17B48" w:rsidRDefault="00A17B48" w:rsidP="00A17B48">
      <w:pPr>
        <w:pStyle w:val="Listenabsatz"/>
        <w:jc w:val="center"/>
      </w:pPr>
      <w:r w:rsidRPr="00AE6118">
        <w:rPr>
          <w:noProof/>
        </w:rPr>
        <w:lastRenderedPageBreak/>
        <w:drawing>
          <wp:inline distT="0" distB="0" distL="0" distR="0" wp14:anchorId="3C32905F" wp14:editId="6D1C2A2A">
            <wp:extent cx="4520241" cy="341062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35988" cy="3422503"/>
                    </a:xfrm>
                    <a:prstGeom prst="rect">
                      <a:avLst/>
                    </a:prstGeom>
                  </pic:spPr>
                </pic:pic>
              </a:graphicData>
            </a:graphic>
          </wp:inline>
        </w:drawing>
      </w:r>
    </w:p>
    <w:p w14:paraId="0485ACA2" w14:textId="77777777" w:rsidR="00C2074F" w:rsidRPr="00AE6118" w:rsidRDefault="00C2074F" w:rsidP="00A17B48">
      <w:pPr>
        <w:pStyle w:val="Listenabsatz"/>
        <w:jc w:val="center"/>
      </w:pPr>
    </w:p>
    <w:p w14:paraId="5A59CB95" w14:textId="5F37D3B4" w:rsidR="00A17B48" w:rsidRPr="00AE6118" w:rsidRDefault="00A17B48" w:rsidP="00A17B48">
      <w:pPr>
        <w:pStyle w:val="Listenabsatz"/>
        <w:numPr>
          <w:ilvl w:val="0"/>
          <w:numId w:val="14"/>
        </w:numPr>
      </w:pPr>
      <w:r w:rsidRPr="00AE6118">
        <w:t>Bestätigen Sie Ihre Auswahl über das grüne Häkchen in der oberen linken Ecke.</w:t>
      </w:r>
    </w:p>
    <w:p w14:paraId="7BC17A3A" w14:textId="60E2E1D5" w:rsidR="00A17B48" w:rsidRPr="00AE6118" w:rsidRDefault="00A17B48" w:rsidP="00A17B48">
      <w:pPr>
        <w:pStyle w:val="Listenabsatz"/>
        <w:numPr>
          <w:ilvl w:val="0"/>
          <w:numId w:val="14"/>
        </w:numPr>
      </w:pPr>
      <w:r w:rsidRPr="00AE6118">
        <w:t>Anschließend wechselt IDEA in das neu erstellte Projekt.</w:t>
      </w:r>
    </w:p>
    <w:p w14:paraId="22DE0AF4" w14:textId="2786A66A" w:rsidR="005940E4" w:rsidRDefault="00A17B48" w:rsidP="005940E4">
      <w:r w:rsidRPr="00AE6118">
        <w:t>Alternativ können Sie auch neue Projekt über die IDEA Funktionalitäten „Erstellen“ erzeugen.</w:t>
      </w:r>
    </w:p>
    <w:p w14:paraId="7EAB4432" w14:textId="77777777" w:rsidR="00C2074F" w:rsidRPr="00C2074F" w:rsidRDefault="00C2074F" w:rsidP="005940E4"/>
    <w:p w14:paraId="3B56F541" w14:textId="77777777" w:rsidR="005940E4" w:rsidRPr="00AE6118" w:rsidRDefault="005940E4" w:rsidP="001C523C">
      <w:pPr>
        <w:pStyle w:val="berschrift3"/>
        <w:numPr>
          <w:ilvl w:val="0"/>
          <w:numId w:val="38"/>
        </w:numPr>
      </w:pPr>
      <w:bookmarkStart w:id="13" w:name="_Toc171328715"/>
      <w:r>
        <w:t>Prüfung auswählen</w:t>
      </w:r>
      <w:bookmarkEnd w:id="13"/>
    </w:p>
    <w:p w14:paraId="5A1F406D" w14:textId="77777777" w:rsidR="00C2074F" w:rsidRDefault="00C2074F" w:rsidP="00322105"/>
    <w:p w14:paraId="144D125D" w14:textId="6CFDA7E7" w:rsidR="00B95480" w:rsidRPr="00AE6118" w:rsidRDefault="005940E4" w:rsidP="00322105">
      <w:r w:rsidRPr="00AE6118">
        <w:t xml:space="preserve">Der </w:t>
      </w:r>
      <w:r w:rsidR="00A17B48" w:rsidRPr="00AE6118">
        <w:t>Workflowschritt</w:t>
      </w:r>
      <w:r w:rsidRPr="00AE6118">
        <w:t xml:space="preserve"> </w:t>
      </w:r>
      <w:r w:rsidR="00A17B48" w:rsidRPr="00AE6118">
        <w:t>„</w:t>
      </w:r>
      <w:r w:rsidRPr="00AE6118">
        <w:t>Prüfung auswählen</w:t>
      </w:r>
      <w:r w:rsidR="00A17B48" w:rsidRPr="00AE6118">
        <w:t>“</w:t>
      </w:r>
      <w:r w:rsidRPr="00AE6118">
        <w:t xml:space="preserve"> wird verwendet, um zwischen existierenden Projekten zu wechseln.</w:t>
      </w:r>
      <w:r w:rsidR="00C2074F">
        <w:br w:type="page"/>
      </w:r>
    </w:p>
    <w:p w14:paraId="45DC187D" w14:textId="1A9FB3E6" w:rsidR="006F1B22" w:rsidRDefault="006F1B22" w:rsidP="006F1B22">
      <w:pPr>
        <w:pStyle w:val="berschrift2"/>
      </w:pPr>
      <w:bookmarkStart w:id="14" w:name="_Toc171328716"/>
      <w:bookmarkStart w:id="15" w:name="_Toc90901346"/>
      <w:r>
        <w:lastRenderedPageBreak/>
        <w:t>Primanotenplan modifizieren</w:t>
      </w:r>
      <w:bookmarkEnd w:id="14"/>
    </w:p>
    <w:p w14:paraId="08E072A8" w14:textId="77777777" w:rsidR="00CD7D6C" w:rsidRDefault="00CD7D6C" w:rsidP="00CD7D6C"/>
    <w:p w14:paraId="31597719" w14:textId="2CDFE3E6" w:rsidR="00CD7D6C" w:rsidRDefault="00E04381" w:rsidP="00CD7D6C">
      <w:r>
        <w:t xml:space="preserve">Mit dem </w:t>
      </w:r>
      <w:r w:rsidRPr="003222E5">
        <w:rPr>
          <w:b/>
          <w:bCs/>
        </w:rPr>
        <w:t>optionalen</w:t>
      </w:r>
      <w:r>
        <w:t xml:space="preserve"> Workflow-Schritt „Primanotenplan modifizieren“ können die gewünschten Änderungen </w:t>
      </w:r>
      <w:r w:rsidR="00D95D17">
        <w:t xml:space="preserve">am </w:t>
      </w:r>
      <w:r>
        <w:t>Standard-Primanotenplan der Finanz Informatik vorgenommen werden.</w:t>
      </w:r>
    </w:p>
    <w:p w14:paraId="75CEF8F0" w14:textId="77777777" w:rsidR="00CD7D6C" w:rsidRPr="00CD7D6C" w:rsidRDefault="00CD7D6C" w:rsidP="00CD7D6C">
      <w:pPr>
        <w:rPr>
          <w:sz w:val="18"/>
          <w:szCs w:val="22"/>
        </w:rPr>
      </w:pPr>
    </w:p>
    <w:p w14:paraId="4ED6C6D9" w14:textId="77777777" w:rsidR="00CD7D6C" w:rsidRDefault="00CD7D6C" w:rsidP="00CD7D6C">
      <w:pPr>
        <w:pStyle w:val="berschrift3"/>
        <w:numPr>
          <w:ilvl w:val="0"/>
          <w:numId w:val="41"/>
        </w:numPr>
        <w:ind w:left="432" w:hanging="432"/>
      </w:pPr>
      <w:bookmarkStart w:id="16" w:name="_Toc171328717"/>
      <w:r>
        <w:t>Standard-Primanotenplan</w:t>
      </w:r>
      <w:bookmarkEnd w:id="16"/>
    </w:p>
    <w:p w14:paraId="786B7E3C" w14:textId="77777777" w:rsidR="00CD7D6C" w:rsidRDefault="00CD7D6C" w:rsidP="00CD7D6C"/>
    <w:p w14:paraId="161A1458" w14:textId="21A02B79" w:rsidR="00CD7D6C" w:rsidRDefault="00E04381" w:rsidP="00A60F17">
      <w:r>
        <w:t xml:space="preserve">Die erste Registerkarte des Hauptdialogs gibt einen Überblick über den Standard-Primanotenplan, der nicht abgeändert werden kann. Der Wert „X“ zeigt an, dass die entsprechende PN-Nummer manuelle Buchung </w:t>
      </w:r>
      <w:r w:rsidR="009D40B5">
        <w:t>enthält</w:t>
      </w:r>
      <w:r>
        <w:t>. Durch Klicken auf die Schaltfläche „Speichern“ kann diese als CSV-Datei an einem gewünschten Ort gespeichert werden.</w:t>
      </w:r>
    </w:p>
    <w:p w14:paraId="6F057DA4" w14:textId="77777777" w:rsidR="00A60F17" w:rsidRDefault="00A60F17" w:rsidP="00A60F17">
      <w:pPr>
        <w:jc w:val="center"/>
      </w:pPr>
    </w:p>
    <w:p w14:paraId="52AB6D35" w14:textId="075813AC" w:rsidR="00CD7D6C" w:rsidRDefault="00A60F17" w:rsidP="00A60F17">
      <w:pPr>
        <w:jc w:val="center"/>
      </w:pPr>
      <w:r>
        <w:rPr>
          <w:noProof/>
          <w:color w:val="000000"/>
        </w:rPr>
        <w:drawing>
          <wp:inline distT="0" distB="0" distL="0" distR="0" wp14:anchorId="5BC98789" wp14:editId="5D617F7D">
            <wp:extent cx="4896000" cy="2430000"/>
            <wp:effectExtent l="0" t="0" r="0" b="0"/>
            <wp:docPr id="776324960" name="image5.png" descr="Ein Bild, das Text, Screenshot, Zahl, Softwar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0" name="image5.png" descr="Ein Bild, das Text, Screenshot, Zahl, Software enthält.&#10;&#10;Automatisch generierte Beschreibung"/>
                    <pic:cNvPicPr preferRelativeResize="0"/>
                  </pic:nvPicPr>
                  <pic:blipFill>
                    <a:blip r:embed="rId19"/>
                    <a:srcRect/>
                    <a:stretch>
                      <a:fillRect/>
                    </a:stretch>
                  </pic:blipFill>
                  <pic:spPr>
                    <a:xfrm>
                      <a:off x="0" y="0"/>
                      <a:ext cx="4896000" cy="2430000"/>
                    </a:xfrm>
                    <a:prstGeom prst="rect">
                      <a:avLst/>
                    </a:prstGeom>
                    <a:ln/>
                  </pic:spPr>
                </pic:pic>
              </a:graphicData>
            </a:graphic>
          </wp:inline>
        </w:drawing>
      </w:r>
    </w:p>
    <w:p w14:paraId="417C2B3E" w14:textId="77777777" w:rsidR="00A60F17" w:rsidRDefault="00A60F17" w:rsidP="00A60F17">
      <w:pPr>
        <w:jc w:val="center"/>
      </w:pPr>
    </w:p>
    <w:p w14:paraId="2563AE23" w14:textId="3D9814F7" w:rsidR="00A60F17" w:rsidRDefault="00A60F17" w:rsidP="00A60F17">
      <w:pPr>
        <w:jc w:val="center"/>
      </w:pPr>
      <w:r>
        <w:rPr>
          <w:noProof/>
          <w:color w:val="000000"/>
        </w:rPr>
        <w:drawing>
          <wp:inline distT="0" distB="0" distL="0" distR="0" wp14:anchorId="0E690B3F" wp14:editId="6EE1163F">
            <wp:extent cx="4896000" cy="2577600"/>
            <wp:effectExtent l="0" t="0" r="0" b="0"/>
            <wp:docPr id="4" name="image7.png" descr="Ein Bild, das Software, Text, Computersymbol, Multimedia-Softwar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0" name="image7.png" descr="Ein Bild, das Software, Text, Computersymbol, Multimedia-Software enthält.&#10;&#10;Automatisch generierte Beschreibung"/>
                    <pic:cNvPicPr preferRelativeResize="0"/>
                  </pic:nvPicPr>
                  <pic:blipFill>
                    <a:blip r:embed="rId20"/>
                    <a:srcRect/>
                    <a:stretch>
                      <a:fillRect/>
                    </a:stretch>
                  </pic:blipFill>
                  <pic:spPr>
                    <a:xfrm>
                      <a:off x="0" y="0"/>
                      <a:ext cx="4896000" cy="2577600"/>
                    </a:xfrm>
                    <a:prstGeom prst="rect">
                      <a:avLst/>
                    </a:prstGeom>
                    <a:ln/>
                  </pic:spPr>
                </pic:pic>
              </a:graphicData>
            </a:graphic>
          </wp:inline>
        </w:drawing>
      </w:r>
    </w:p>
    <w:p w14:paraId="5531B313" w14:textId="0CA3AF34" w:rsidR="00CD7D6C" w:rsidRDefault="00CD7D6C" w:rsidP="00CD7D6C">
      <w:pPr>
        <w:pStyle w:val="berschrift3"/>
        <w:numPr>
          <w:ilvl w:val="0"/>
          <w:numId w:val="41"/>
        </w:numPr>
      </w:pPr>
      <w:bookmarkStart w:id="17" w:name="_Toc171328718"/>
      <w:r>
        <w:lastRenderedPageBreak/>
        <w:t>Veränderungen für Primanoten</w:t>
      </w:r>
      <w:bookmarkEnd w:id="17"/>
    </w:p>
    <w:p w14:paraId="26BF67D6" w14:textId="060435C5" w:rsidR="006F1B22" w:rsidRDefault="00E04381" w:rsidP="00064C7F">
      <w:pPr>
        <w:spacing w:before="240"/>
      </w:pPr>
      <w:r>
        <w:t xml:space="preserve">Auf der zweiten Registerkarte können die </w:t>
      </w:r>
      <w:r w:rsidR="00CA1BE1">
        <w:t xml:space="preserve">(hausindividuelle) </w:t>
      </w:r>
      <w:r>
        <w:t>Änderungen manuell in die Zeilen der dafür vorgesehenen leeren Tabelle eingetragen werden. Im folgenden Beispiel werden die Primanoten 6150 bis 6152, die gemäß Finanz Informatik maschinelle Buchungen sind, auf manuelle Buchungen umgestellt:</w:t>
      </w:r>
    </w:p>
    <w:p w14:paraId="1276601E" w14:textId="33A77BB7" w:rsidR="00CD7D6C" w:rsidRDefault="00064C7F" w:rsidP="00064C7F">
      <w:pPr>
        <w:spacing w:before="240"/>
        <w:jc w:val="center"/>
      </w:pPr>
      <w:r>
        <w:rPr>
          <w:noProof/>
          <w:color w:val="000000"/>
        </w:rPr>
        <w:drawing>
          <wp:inline distT="0" distB="0" distL="0" distR="0" wp14:anchorId="03BF8DA8" wp14:editId="66AA0918">
            <wp:extent cx="5187600" cy="2559600"/>
            <wp:effectExtent l="0" t="0" r="0" b="0"/>
            <wp:docPr id="648573606" name="image6.png" descr="Ein Bild, das Text, Screenshot, Display, Softwar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0" name="image6.png" descr="Ein Bild, das Text, Screenshot, Display, Software enthält.&#10;&#10;Automatisch generierte Beschreibung"/>
                    <pic:cNvPicPr preferRelativeResize="0"/>
                  </pic:nvPicPr>
                  <pic:blipFill>
                    <a:blip r:embed="rId21"/>
                    <a:srcRect/>
                    <a:stretch>
                      <a:fillRect/>
                    </a:stretch>
                  </pic:blipFill>
                  <pic:spPr>
                    <a:xfrm>
                      <a:off x="0" y="0"/>
                      <a:ext cx="5187600" cy="2559600"/>
                    </a:xfrm>
                    <a:prstGeom prst="rect">
                      <a:avLst/>
                    </a:prstGeom>
                    <a:ln/>
                  </pic:spPr>
                </pic:pic>
              </a:graphicData>
            </a:graphic>
          </wp:inline>
        </w:drawing>
      </w:r>
    </w:p>
    <w:p w14:paraId="1F627A30" w14:textId="77777777" w:rsidR="00064C7F" w:rsidRDefault="00064C7F" w:rsidP="00064C7F">
      <w:pPr>
        <w:jc w:val="center"/>
      </w:pPr>
    </w:p>
    <w:p w14:paraId="68092F06" w14:textId="435DF902" w:rsidR="00064C7F" w:rsidRDefault="00064C7F" w:rsidP="00064C7F">
      <w:pPr>
        <w:jc w:val="center"/>
      </w:pPr>
      <w:r>
        <w:rPr>
          <w:noProof/>
          <w:color w:val="000000"/>
        </w:rPr>
        <w:drawing>
          <wp:inline distT="0" distB="0" distL="0" distR="0" wp14:anchorId="072696EC" wp14:editId="6E78A35D">
            <wp:extent cx="5187600" cy="2574000"/>
            <wp:effectExtent l="0" t="0" r="0" b="0"/>
            <wp:docPr id="6" name="image4.png" descr="Ein Bild, das Text, Screenshot, Software, Display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0" name="image4.png" descr="Ein Bild, das Text, Screenshot, Software, Display enthält.&#10;&#10;Automatisch generierte Beschreibung"/>
                    <pic:cNvPicPr preferRelativeResize="0"/>
                  </pic:nvPicPr>
                  <pic:blipFill>
                    <a:blip r:embed="rId22"/>
                    <a:srcRect/>
                    <a:stretch>
                      <a:fillRect/>
                    </a:stretch>
                  </pic:blipFill>
                  <pic:spPr>
                    <a:xfrm>
                      <a:off x="0" y="0"/>
                      <a:ext cx="5187600" cy="2574000"/>
                    </a:xfrm>
                    <a:prstGeom prst="rect">
                      <a:avLst/>
                    </a:prstGeom>
                    <a:ln/>
                  </pic:spPr>
                </pic:pic>
              </a:graphicData>
            </a:graphic>
          </wp:inline>
        </w:drawing>
      </w:r>
    </w:p>
    <w:p w14:paraId="5021EBAC" w14:textId="77777777" w:rsidR="00064C7F" w:rsidRPr="00064C7F" w:rsidRDefault="00064C7F" w:rsidP="00064C7F">
      <w:pPr>
        <w:jc w:val="center"/>
      </w:pPr>
    </w:p>
    <w:p w14:paraId="305F4808" w14:textId="5277B545" w:rsidR="00431E72" w:rsidRDefault="00431E72" w:rsidP="00064C7F">
      <w:pPr>
        <w:pBdr>
          <w:top w:val="nil"/>
          <w:left w:val="nil"/>
          <w:bottom w:val="nil"/>
          <w:right w:val="nil"/>
          <w:between w:val="nil"/>
        </w:pBdr>
        <w:rPr>
          <w:color w:val="000000"/>
        </w:rPr>
      </w:pPr>
      <w:r>
        <w:rPr>
          <w:color w:val="000000"/>
        </w:rPr>
        <w:t xml:space="preserve">Dieses Vorgehen hat den Vorteil, dass nur die individuellen Änderungen gespeichert </w:t>
      </w:r>
      <w:r w:rsidR="00983CD8">
        <w:rPr>
          <w:color w:val="000000"/>
        </w:rPr>
        <w:t xml:space="preserve">und für zukünftige Prüfungen vorgehalten werden, während </w:t>
      </w:r>
      <w:r w:rsidR="00A410EE">
        <w:rPr>
          <w:color w:val="000000"/>
        </w:rPr>
        <w:t xml:space="preserve">FI-seitige </w:t>
      </w:r>
      <w:r w:rsidR="00983CD8">
        <w:rPr>
          <w:color w:val="000000"/>
        </w:rPr>
        <w:t xml:space="preserve">Änderungen am </w:t>
      </w:r>
      <w:r w:rsidR="00D410EF">
        <w:rPr>
          <w:color w:val="000000"/>
        </w:rPr>
        <w:t xml:space="preserve">zukünftigen </w:t>
      </w:r>
      <w:r w:rsidR="00983CD8">
        <w:rPr>
          <w:color w:val="000000"/>
        </w:rPr>
        <w:t xml:space="preserve">Standard-Primanotenplan </w:t>
      </w:r>
      <w:r w:rsidR="00D410EF">
        <w:rPr>
          <w:color w:val="000000"/>
        </w:rPr>
        <w:t>ebenfalls genutzt werden können.</w:t>
      </w:r>
    </w:p>
    <w:p w14:paraId="55AF81CC" w14:textId="59D3E0AE" w:rsidR="00E04381" w:rsidRDefault="00E04381" w:rsidP="00064C7F">
      <w:pPr>
        <w:pBdr>
          <w:top w:val="nil"/>
          <w:left w:val="nil"/>
          <w:bottom w:val="nil"/>
          <w:right w:val="nil"/>
          <w:between w:val="nil"/>
        </w:pBdr>
        <w:rPr>
          <w:color w:val="000000"/>
        </w:rPr>
      </w:pPr>
      <w:r w:rsidRPr="00E04381">
        <w:rPr>
          <w:color w:val="000000"/>
        </w:rPr>
        <w:t>Es ist auch möglich, den bereits gespeicherten Standard-Primanotenplan über die Schaltfläche „</w:t>
      </w:r>
      <w:r w:rsidR="00D5403F">
        <w:rPr>
          <w:color w:val="000000"/>
        </w:rPr>
        <w:t>Öffnen</w:t>
      </w:r>
      <w:r w:rsidRPr="00E04381">
        <w:rPr>
          <w:color w:val="000000"/>
        </w:rPr>
        <w:t>“ zu laden und den Wert der Spalte „MANUELLE_BUCHUNGEN“ für bestimmte Primanoten-</w:t>
      </w:r>
      <w:r w:rsidRPr="00E04381">
        <w:rPr>
          <w:color w:val="000000"/>
        </w:rPr>
        <w:lastRenderedPageBreak/>
        <w:t>Nummern nach Bedarf zu ändern (Durch Setzen eines „X“ wird auf manuelle Buchung umgestellt und durch Entfernen des „X“ wird auf maschinelle Buchung umgestellt).</w:t>
      </w:r>
    </w:p>
    <w:p w14:paraId="52D79F96" w14:textId="095190D7" w:rsidR="006F1B22" w:rsidRDefault="00064C7F" w:rsidP="008C22C3">
      <w:pPr>
        <w:pBdr>
          <w:top w:val="nil"/>
          <w:left w:val="nil"/>
          <w:bottom w:val="nil"/>
          <w:right w:val="nil"/>
          <w:between w:val="nil"/>
        </w:pBdr>
        <w:jc w:val="center"/>
        <w:rPr>
          <w:bCs/>
          <w:color w:val="000000"/>
        </w:rPr>
      </w:pPr>
      <w:r>
        <w:rPr>
          <w:noProof/>
          <w:color w:val="000000"/>
        </w:rPr>
        <w:drawing>
          <wp:inline distT="0" distB="0" distL="0" distR="0" wp14:anchorId="52BEB0B3" wp14:editId="788D9AFD">
            <wp:extent cx="5187600" cy="2556000"/>
            <wp:effectExtent l="0" t="0" r="0" b="0"/>
            <wp:docPr id="610160525" name="image8.png" descr="Ein Bild, das Text, Screenshot, Display, Softwar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0" name="image8.png" descr="Ein Bild, das Text, Screenshot, Display, Software enthält.&#10;&#10;Automatisch generierte Beschreibung"/>
                    <pic:cNvPicPr preferRelativeResize="0"/>
                  </pic:nvPicPr>
                  <pic:blipFill>
                    <a:blip r:embed="rId23"/>
                    <a:srcRect/>
                    <a:stretch>
                      <a:fillRect/>
                    </a:stretch>
                  </pic:blipFill>
                  <pic:spPr>
                    <a:xfrm>
                      <a:off x="0" y="0"/>
                      <a:ext cx="5187600" cy="2556000"/>
                    </a:xfrm>
                    <a:prstGeom prst="rect">
                      <a:avLst/>
                    </a:prstGeom>
                    <a:ln/>
                  </pic:spPr>
                </pic:pic>
              </a:graphicData>
            </a:graphic>
          </wp:inline>
        </w:drawing>
      </w:r>
    </w:p>
    <w:p w14:paraId="5B1ECFB5" w14:textId="77777777" w:rsidR="008C22C3" w:rsidRDefault="008C22C3" w:rsidP="008C22C3">
      <w:pPr>
        <w:pBdr>
          <w:top w:val="nil"/>
          <w:left w:val="nil"/>
          <w:bottom w:val="nil"/>
          <w:right w:val="nil"/>
          <w:between w:val="nil"/>
        </w:pBdr>
        <w:jc w:val="center"/>
        <w:rPr>
          <w:bCs/>
          <w:color w:val="000000"/>
        </w:rPr>
      </w:pPr>
    </w:p>
    <w:p w14:paraId="137779A6" w14:textId="23F8638A" w:rsidR="006F1B22" w:rsidRDefault="008C22C3" w:rsidP="008C22C3">
      <w:pPr>
        <w:pBdr>
          <w:top w:val="nil"/>
          <w:left w:val="nil"/>
          <w:bottom w:val="nil"/>
          <w:right w:val="nil"/>
          <w:between w:val="nil"/>
        </w:pBdr>
        <w:jc w:val="center"/>
        <w:rPr>
          <w:bCs/>
          <w:color w:val="000000"/>
        </w:rPr>
      </w:pPr>
      <w:r>
        <w:rPr>
          <w:noProof/>
          <w:color w:val="000000"/>
        </w:rPr>
        <w:drawing>
          <wp:inline distT="0" distB="0" distL="0" distR="0" wp14:anchorId="24A71679" wp14:editId="023B4557">
            <wp:extent cx="5187600" cy="2739600"/>
            <wp:effectExtent l="0" t="0" r="0" b="0"/>
            <wp:docPr id="1963463341" name="image2.png" descr="Ein Bild, das Text, Software, Computersymbol, Multimedia-Softwar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0" name="image2.png" descr="Ein Bild, das Text, Software, Computersymbol, Multimedia-Software enthält.&#10;&#10;Automatisch generierte Beschreibung"/>
                    <pic:cNvPicPr preferRelativeResize="0"/>
                  </pic:nvPicPr>
                  <pic:blipFill>
                    <a:blip r:embed="rId24"/>
                    <a:srcRect/>
                    <a:stretch>
                      <a:fillRect/>
                    </a:stretch>
                  </pic:blipFill>
                  <pic:spPr>
                    <a:xfrm>
                      <a:off x="0" y="0"/>
                      <a:ext cx="5187600" cy="2739600"/>
                    </a:xfrm>
                    <a:prstGeom prst="rect">
                      <a:avLst/>
                    </a:prstGeom>
                    <a:ln/>
                  </pic:spPr>
                </pic:pic>
              </a:graphicData>
            </a:graphic>
          </wp:inline>
        </w:drawing>
      </w:r>
    </w:p>
    <w:p w14:paraId="686517B8" w14:textId="1BE80484" w:rsidR="008C22C3" w:rsidRDefault="008C22C3" w:rsidP="008C22C3">
      <w:pPr>
        <w:pBdr>
          <w:top w:val="nil"/>
          <w:left w:val="nil"/>
          <w:bottom w:val="nil"/>
          <w:right w:val="nil"/>
          <w:between w:val="nil"/>
        </w:pBdr>
        <w:jc w:val="center"/>
        <w:rPr>
          <w:noProof/>
          <w:color w:val="000000"/>
        </w:rPr>
      </w:pPr>
    </w:p>
    <w:p w14:paraId="69828029" w14:textId="412D8FF6" w:rsidR="006F1B22" w:rsidRDefault="008C22C3" w:rsidP="008C22C3">
      <w:pPr>
        <w:pBdr>
          <w:top w:val="nil"/>
          <w:left w:val="nil"/>
          <w:bottom w:val="nil"/>
          <w:right w:val="nil"/>
          <w:between w:val="nil"/>
        </w:pBdr>
        <w:jc w:val="center"/>
        <w:rPr>
          <w:bCs/>
          <w:color w:val="000000"/>
        </w:rPr>
      </w:pPr>
      <w:r>
        <w:rPr>
          <w:noProof/>
          <w:color w:val="000000"/>
        </w:rPr>
        <w:lastRenderedPageBreak/>
        <w:drawing>
          <wp:inline distT="0" distB="0" distL="0" distR="0" wp14:anchorId="5DFBF60F" wp14:editId="261B7425">
            <wp:extent cx="5187600" cy="2588400"/>
            <wp:effectExtent l="0" t="0" r="0" b="0"/>
            <wp:docPr id="750615293" name="image14.png" descr="Ein Bild, das Text, Screenshot, Zahl, Softwar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0" name="image14.png" descr="Ein Bild, das Text, Screenshot, Zahl, Software enthält.&#10;&#10;Automatisch generierte Beschreibung"/>
                    <pic:cNvPicPr preferRelativeResize="0"/>
                  </pic:nvPicPr>
                  <pic:blipFill>
                    <a:blip r:embed="rId25"/>
                    <a:srcRect/>
                    <a:stretch>
                      <a:fillRect/>
                    </a:stretch>
                  </pic:blipFill>
                  <pic:spPr>
                    <a:xfrm>
                      <a:off x="0" y="0"/>
                      <a:ext cx="5187600" cy="2588400"/>
                    </a:xfrm>
                    <a:prstGeom prst="rect">
                      <a:avLst/>
                    </a:prstGeom>
                    <a:ln/>
                  </pic:spPr>
                </pic:pic>
              </a:graphicData>
            </a:graphic>
          </wp:inline>
        </w:drawing>
      </w:r>
    </w:p>
    <w:p w14:paraId="068913F0" w14:textId="614133A7" w:rsidR="00E04381" w:rsidRDefault="008C22C3" w:rsidP="008C22C3">
      <w:pPr>
        <w:pBdr>
          <w:top w:val="nil"/>
          <w:left w:val="nil"/>
          <w:bottom w:val="nil"/>
          <w:right w:val="nil"/>
          <w:between w:val="nil"/>
        </w:pBdr>
        <w:jc w:val="center"/>
        <w:rPr>
          <w:bCs/>
          <w:color w:val="000000"/>
        </w:rPr>
      </w:pPr>
      <w:r>
        <w:rPr>
          <w:noProof/>
          <w:color w:val="000000"/>
        </w:rPr>
        <w:drawing>
          <wp:inline distT="0" distB="0" distL="0" distR="0" wp14:anchorId="1EE80FB0" wp14:editId="47AE99F8">
            <wp:extent cx="5187600" cy="2581200"/>
            <wp:effectExtent l="0" t="0" r="0" b="0"/>
            <wp:docPr id="333681789" name="image15.png" descr="Ein Bild, das Text, Screenshot, Zahl, Reih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0" name="image15.png" descr="Ein Bild, das Text, Screenshot, Zahl, Reihe enthält.&#10;&#10;Automatisch generierte Beschreibung"/>
                    <pic:cNvPicPr preferRelativeResize="0"/>
                  </pic:nvPicPr>
                  <pic:blipFill>
                    <a:blip r:embed="rId26"/>
                    <a:srcRect/>
                    <a:stretch>
                      <a:fillRect/>
                    </a:stretch>
                  </pic:blipFill>
                  <pic:spPr>
                    <a:xfrm>
                      <a:off x="0" y="0"/>
                      <a:ext cx="5187600" cy="2581200"/>
                    </a:xfrm>
                    <a:prstGeom prst="rect">
                      <a:avLst/>
                    </a:prstGeom>
                    <a:ln/>
                  </pic:spPr>
                </pic:pic>
              </a:graphicData>
            </a:graphic>
          </wp:inline>
        </w:drawing>
      </w:r>
    </w:p>
    <w:p w14:paraId="27646513" w14:textId="77777777" w:rsidR="008C22C3" w:rsidRDefault="008C22C3" w:rsidP="008C22C3">
      <w:pPr>
        <w:pBdr>
          <w:top w:val="nil"/>
          <w:left w:val="nil"/>
          <w:bottom w:val="nil"/>
          <w:right w:val="nil"/>
          <w:between w:val="nil"/>
        </w:pBdr>
        <w:jc w:val="center"/>
        <w:rPr>
          <w:bCs/>
          <w:color w:val="000000"/>
        </w:rPr>
      </w:pPr>
    </w:p>
    <w:p w14:paraId="69DD53A2" w14:textId="77777777" w:rsidR="00E04381" w:rsidRDefault="00E04381" w:rsidP="00A60F17">
      <w:pPr>
        <w:pBdr>
          <w:top w:val="nil"/>
          <w:left w:val="nil"/>
          <w:bottom w:val="nil"/>
          <w:right w:val="nil"/>
          <w:between w:val="nil"/>
        </w:pBdr>
        <w:rPr>
          <w:bCs/>
          <w:color w:val="000000"/>
        </w:rPr>
      </w:pPr>
      <w:r w:rsidRPr="00E04381">
        <w:rPr>
          <w:bCs/>
          <w:color w:val="000000"/>
        </w:rPr>
        <w:t>Durch Klicken auf die Schaltfläche „Speichern“ auf der zweiten Registerkarte können die Änderungen als CSV-Datei gespeichert werden. Durch Drücken der Schaltfläche „Zurücksetzen“ werden alle vorgenommenen Änderungen verworfen.</w:t>
      </w:r>
    </w:p>
    <w:p w14:paraId="46E71698" w14:textId="77777777" w:rsidR="00D5403F" w:rsidRPr="00E04381" w:rsidRDefault="00D5403F" w:rsidP="00A60F17">
      <w:pPr>
        <w:pBdr>
          <w:top w:val="nil"/>
          <w:left w:val="nil"/>
          <w:bottom w:val="nil"/>
          <w:right w:val="nil"/>
          <w:between w:val="nil"/>
        </w:pBdr>
        <w:rPr>
          <w:bCs/>
          <w:color w:val="000000"/>
        </w:rPr>
      </w:pPr>
    </w:p>
    <w:p w14:paraId="6ADE59F9" w14:textId="77777777" w:rsidR="00E04381" w:rsidRDefault="00E04381" w:rsidP="00A60F17">
      <w:pPr>
        <w:pBdr>
          <w:top w:val="nil"/>
          <w:left w:val="nil"/>
          <w:bottom w:val="nil"/>
          <w:right w:val="nil"/>
          <w:between w:val="nil"/>
        </w:pBdr>
        <w:rPr>
          <w:bCs/>
          <w:color w:val="000000"/>
        </w:rPr>
      </w:pPr>
      <w:r w:rsidRPr="00E04381">
        <w:rPr>
          <w:bCs/>
          <w:color w:val="000000"/>
        </w:rPr>
        <w:t>Durch Klicken auf die Schaltfläche „OK“ werden alle Eingaben gespeichert, der Dialog wird geschlossen und Sie können mit dem nächsten Schritt „Daten importieren“ fortfahren.</w:t>
      </w:r>
    </w:p>
    <w:p w14:paraId="70E29C23" w14:textId="77777777" w:rsidR="00D5403F" w:rsidRPr="00E04381" w:rsidRDefault="00D5403F" w:rsidP="00A60F17">
      <w:pPr>
        <w:pBdr>
          <w:top w:val="nil"/>
          <w:left w:val="nil"/>
          <w:bottom w:val="nil"/>
          <w:right w:val="nil"/>
          <w:between w:val="nil"/>
        </w:pBdr>
        <w:rPr>
          <w:bCs/>
          <w:color w:val="000000"/>
        </w:rPr>
      </w:pPr>
    </w:p>
    <w:p w14:paraId="6F2E836A" w14:textId="77777777" w:rsidR="00E04381" w:rsidRDefault="00E04381" w:rsidP="00A60F17">
      <w:pPr>
        <w:pBdr>
          <w:top w:val="nil"/>
          <w:left w:val="nil"/>
          <w:bottom w:val="nil"/>
          <w:right w:val="nil"/>
          <w:between w:val="nil"/>
        </w:pBdr>
        <w:rPr>
          <w:bCs/>
          <w:color w:val="000000"/>
        </w:rPr>
      </w:pPr>
      <w:r w:rsidRPr="00E04381">
        <w:rPr>
          <w:bCs/>
          <w:color w:val="000000"/>
        </w:rPr>
        <w:t xml:space="preserve">Nachdem die Änderungen zum ersten Mal eingegeben wurden, werden sie für das aktuelle IDEA-Projekt gespeichert und müssen bei den nächsten Importen oder beim Ausführen des Prüfungsschritts nicht erneut eingegeben werden. Bei neuen Projekten sollten die Änderungen jedoch erneut eingegeben oder aus zuvor gespeicherten Änderungen als CSV-Datei geladen werden. </w:t>
      </w:r>
    </w:p>
    <w:p w14:paraId="4DA62749" w14:textId="77777777" w:rsidR="00D5403F" w:rsidRPr="00E04381" w:rsidRDefault="00D5403F" w:rsidP="00A60F17">
      <w:pPr>
        <w:pBdr>
          <w:top w:val="nil"/>
          <w:left w:val="nil"/>
          <w:bottom w:val="nil"/>
          <w:right w:val="nil"/>
          <w:between w:val="nil"/>
        </w:pBdr>
        <w:rPr>
          <w:bCs/>
          <w:color w:val="000000"/>
        </w:rPr>
      </w:pPr>
    </w:p>
    <w:p w14:paraId="639394AC" w14:textId="3817F96D" w:rsidR="006F1B22" w:rsidRDefault="00E04381" w:rsidP="006A21BF">
      <w:pPr>
        <w:pBdr>
          <w:top w:val="nil"/>
          <w:left w:val="nil"/>
          <w:bottom w:val="nil"/>
          <w:right w:val="nil"/>
          <w:between w:val="nil"/>
        </w:pBdr>
        <w:rPr>
          <w:bCs/>
          <w:color w:val="000000"/>
        </w:rPr>
      </w:pPr>
      <w:r w:rsidRPr="00E04381">
        <w:rPr>
          <w:bCs/>
          <w:color w:val="000000"/>
        </w:rPr>
        <w:lastRenderedPageBreak/>
        <w:t>Falls Änderungen am Primanotenplan vorgenommen werden, werden diese nach dem Datenimport als zusätzliche Tabelle im IDEA Explorer unter dem Namen „{Änderungen des Primanotenplans}“ gespeichert, um die Abweichungen des Primanotenplans von der Standardliste der Finanz Informatik nachzuvollziehen.</w:t>
      </w:r>
    </w:p>
    <w:p w14:paraId="3B5B589E" w14:textId="1C920434" w:rsidR="006F1B22" w:rsidRDefault="006A21BF" w:rsidP="001B4EC7">
      <w:pPr>
        <w:pBdr>
          <w:top w:val="nil"/>
          <w:left w:val="nil"/>
          <w:bottom w:val="nil"/>
          <w:right w:val="nil"/>
          <w:between w:val="nil"/>
        </w:pBdr>
        <w:jc w:val="center"/>
        <w:rPr>
          <w:bCs/>
          <w:color w:val="000000"/>
        </w:rPr>
      </w:pPr>
      <w:r>
        <w:rPr>
          <w:noProof/>
        </w:rPr>
        <w:drawing>
          <wp:inline distT="0" distB="0" distL="0" distR="0" wp14:anchorId="7C5E17E3" wp14:editId="40C7515B">
            <wp:extent cx="5187600" cy="3027600"/>
            <wp:effectExtent l="0" t="0" r="0" b="0"/>
            <wp:docPr id="1208312687" name="image10.png" descr="Ein Bild, das Text, Screenshot, Software, Webseit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0" name="image10.png" descr="Ein Bild, das Text, Screenshot, Software, Webseite enthält.&#10;&#10;Automatisch generierte Beschreibung"/>
                    <pic:cNvPicPr preferRelativeResize="0"/>
                  </pic:nvPicPr>
                  <pic:blipFill>
                    <a:blip r:embed="rId27"/>
                    <a:srcRect/>
                    <a:stretch>
                      <a:fillRect/>
                    </a:stretch>
                  </pic:blipFill>
                  <pic:spPr>
                    <a:xfrm>
                      <a:off x="0" y="0"/>
                      <a:ext cx="5187600" cy="3027600"/>
                    </a:xfrm>
                    <a:prstGeom prst="rect">
                      <a:avLst/>
                    </a:prstGeom>
                    <a:ln/>
                  </pic:spPr>
                </pic:pic>
              </a:graphicData>
            </a:graphic>
          </wp:inline>
        </w:drawing>
      </w:r>
    </w:p>
    <w:p w14:paraId="36CE3D48" w14:textId="77777777" w:rsidR="001B4EC7" w:rsidRDefault="001B4EC7" w:rsidP="001B4EC7">
      <w:pPr>
        <w:pBdr>
          <w:top w:val="nil"/>
          <w:left w:val="nil"/>
          <w:bottom w:val="nil"/>
          <w:right w:val="nil"/>
          <w:between w:val="nil"/>
        </w:pBdr>
        <w:jc w:val="center"/>
        <w:rPr>
          <w:bCs/>
          <w:color w:val="000000"/>
        </w:rPr>
      </w:pPr>
    </w:p>
    <w:p w14:paraId="4A16AB00" w14:textId="3C479A66" w:rsidR="001B4EC7" w:rsidRPr="001B4EC7" w:rsidRDefault="001B4EC7" w:rsidP="001B4EC7">
      <w:pPr>
        <w:pBdr>
          <w:top w:val="nil"/>
          <w:left w:val="nil"/>
          <w:bottom w:val="nil"/>
          <w:right w:val="nil"/>
          <w:between w:val="nil"/>
        </w:pBdr>
        <w:jc w:val="center"/>
        <w:rPr>
          <w:bCs/>
          <w:color w:val="000000"/>
        </w:rPr>
      </w:pPr>
      <w:r>
        <w:rPr>
          <w:bCs/>
          <w:color w:val="000000"/>
        </w:rPr>
        <w:br w:type="page"/>
      </w:r>
    </w:p>
    <w:p w14:paraId="0F987326" w14:textId="11C50955" w:rsidR="004633C7" w:rsidRPr="00AE6118" w:rsidRDefault="00F75930" w:rsidP="00C2074F">
      <w:pPr>
        <w:pStyle w:val="berschrift2"/>
      </w:pPr>
      <w:bookmarkStart w:id="18" w:name="_Toc171328719"/>
      <w:r>
        <w:lastRenderedPageBreak/>
        <w:t>Daten</w:t>
      </w:r>
      <w:r w:rsidR="00557E21">
        <w:t xml:space="preserve"> importieren</w:t>
      </w:r>
      <w:bookmarkEnd w:id="15"/>
      <w:bookmarkEnd w:id="18"/>
    </w:p>
    <w:p w14:paraId="77254CBB" w14:textId="77777777" w:rsidR="00C2074F" w:rsidRDefault="00C2074F" w:rsidP="00A17B48"/>
    <w:p w14:paraId="22E08F11" w14:textId="0909DC2F" w:rsidR="00A17B48" w:rsidRPr="00AE6118" w:rsidRDefault="00A17B48" w:rsidP="00A17B48">
      <w:r w:rsidRPr="00AE6118">
        <w:t xml:space="preserve">Der Workflowschritt </w:t>
      </w:r>
      <w:r w:rsidR="00E06FCA" w:rsidRPr="00AE6118">
        <w:t>„</w:t>
      </w:r>
      <w:r w:rsidRPr="00AE6118">
        <w:t>Daten importieren</w:t>
      </w:r>
      <w:r w:rsidR="00E06FCA" w:rsidRPr="00AE6118">
        <w:t>“</w:t>
      </w:r>
      <w:r w:rsidRPr="00AE6118">
        <w:t xml:space="preserve"> dient dazu, die benötigten Daten zu importieren und anschließen</w:t>
      </w:r>
      <w:r w:rsidR="00E06FCA" w:rsidRPr="00AE6118">
        <w:t>d</w:t>
      </w:r>
      <w:r w:rsidRPr="00AE6118">
        <w:t xml:space="preserve"> aufzubereiten, sodass eine Prüfung ermöglicht wird.</w:t>
      </w:r>
      <w:r w:rsidR="002D2181" w:rsidRPr="00AE6118">
        <w:t xml:space="preserve"> Im Folgenden </w:t>
      </w:r>
      <w:r w:rsidR="00C2074F" w:rsidRPr="00AE6118">
        <w:t>werden</w:t>
      </w:r>
      <w:r w:rsidR="002D2181" w:rsidRPr="00AE6118">
        <w:t xml:space="preserve"> der Import un</w:t>
      </w:r>
      <w:r w:rsidR="00E06FCA" w:rsidRPr="00AE6118">
        <w:t>d die Aufbereitung der Daten unter</w:t>
      </w:r>
      <w:r w:rsidR="002D2181" w:rsidRPr="00AE6118">
        <w:t xml:space="preserve"> dem Begriff Import zusammengefasst.</w:t>
      </w:r>
    </w:p>
    <w:p w14:paraId="3CDF4A90" w14:textId="21BC5DAE" w:rsidR="00A17B48" w:rsidRPr="00AE6118" w:rsidRDefault="00A17B48" w:rsidP="00A17B48">
      <w:r w:rsidRPr="00AE6118">
        <w:t xml:space="preserve">Dazu sollten die Dateien, welche in der Datenanforderung beschrieben </w:t>
      </w:r>
      <w:r w:rsidR="00C2074F" w:rsidRPr="00AE6118">
        <w:t>sind,</w:t>
      </w:r>
      <w:r w:rsidRPr="00AE6118">
        <w:t xml:space="preserve"> bereits vorhanden sein.</w:t>
      </w:r>
    </w:p>
    <w:p w14:paraId="0F5C7AC2" w14:textId="13253881" w:rsidR="002D2181" w:rsidRDefault="002D2181" w:rsidP="00A17B48">
      <w:r w:rsidRPr="00AE6118">
        <w:t>Es stehen Ihnen drei Schnittstellen für den Import zur Verfügung. Diese sind unter der Datenquelle/ERP-System SK-</w:t>
      </w:r>
      <w:proofErr w:type="spellStart"/>
      <w:r w:rsidRPr="00AE6118">
        <w:t>FuR</w:t>
      </w:r>
      <w:proofErr w:type="spellEnd"/>
      <w:r w:rsidRPr="00AE6118">
        <w:t xml:space="preserve"> zu finden. Diese Schnittstellen werden im Folgenden beschrieben.</w:t>
      </w:r>
    </w:p>
    <w:p w14:paraId="2F118C5B" w14:textId="77777777" w:rsidR="00C2074F" w:rsidRPr="00AE6118" w:rsidRDefault="00C2074F" w:rsidP="005F0C69">
      <w:pPr>
        <w:jc w:val="center"/>
      </w:pPr>
    </w:p>
    <w:p w14:paraId="15F55DCB" w14:textId="006E2305" w:rsidR="002D2181" w:rsidRDefault="002D2181" w:rsidP="002D2181">
      <w:pPr>
        <w:jc w:val="center"/>
      </w:pPr>
      <w:r w:rsidRPr="00AE6118">
        <w:rPr>
          <w:noProof/>
        </w:rPr>
        <w:drawing>
          <wp:inline distT="0" distB="0" distL="0" distR="0" wp14:anchorId="1C4217DD" wp14:editId="6F00F9C2">
            <wp:extent cx="4175185" cy="3564731"/>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81978" cy="3570530"/>
                    </a:xfrm>
                    <a:prstGeom prst="rect">
                      <a:avLst/>
                    </a:prstGeom>
                  </pic:spPr>
                </pic:pic>
              </a:graphicData>
            </a:graphic>
          </wp:inline>
        </w:drawing>
      </w:r>
    </w:p>
    <w:p w14:paraId="3B17D23E" w14:textId="77777777" w:rsidR="00C2074F" w:rsidRPr="00AE6118" w:rsidRDefault="00C2074F" w:rsidP="002D2181">
      <w:pPr>
        <w:jc w:val="center"/>
      </w:pPr>
    </w:p>
    <w:p w14:paraId="78AE1F86" w14:textId="04765B8D" w:rsidR="00CA2375" w:rsidRPr="00C2074F" w:rsidRDefault="002D2181" w:rsidP="00A17B48">
      <w:r w:rsidRPr="00C2074F">
        <w:t>Die Datenquelle/ERP-System SK-</w:t>
      </w:r>
      <w:proofErr w:type="spellStart"/>
      <w:r w:rsidRPr="00C2074F">
        <w:t>FuR</w:t>
      </w:r>
      <w:proofErr w:type="spellEnd"/>
      <w:r w:rsidRPr="00C2074F">
        <w:t xml:space="preserve"> Entwicklung beinhaltet zukünftig genutzte Importvarianten, welche sich noch im Test befinden.</w:t>
      </w:r>
      <w:r w:rsidR="00CA2375" w:rsidRPr="00C2074F">
        <w:t xml:space="preserve"> Mehr Hinweis erhalten Sie im Kapitel „Entwicklung“.</w:t>
      </w:r>
    </w:p>
    <w:p w14:paraId="4BA2D310" w14:textId="77F7DC95" w:rsidR="00CA2375" w:rsidRPr="00AE6118" w:rsidRDefault="00CA2375" w:rsidP="00A17B48">
      <w:r w:rsidRPr="00AE6118">
        <w:t>Zum Start einer der Schnittstellen, markieren Sie die gewünscht</w:t>
      </w:r>
      <w:r w:rsidR="00B62893" w:rsidRPr="00AE6118">
        <w:t>e Schnittstelle</w:t>
      </w:r>
      <w:r w:rsidRPr="00AE6118">
        <w:t xml:space="preserve"> blau und klicken auf Weiter.</w:t>
      </w:r>
    </w:p>
    <w:p w14:paraId="5A5E4FD8" w14:textId="3F8E5FA7" w:rsidR="002D2181" w:rsidRPr="00AE6118" w:rsidRDefault="00CA2375" w:rsidP="00CA2375">
      <w:pPr>
        <w:rPr>
          <w:i/>
        </w:rPr>
      </w:pPr>
      <w:r w:rsidRPr="00AE6118">
        <w:rPr>
          <w:i/>
        </w:rPr>
        <w:br w:type="page"/>
      </w:r>
    </w:p>
    <w:p w14:paraId="66862FBA" w14:textId="2ECA174C" w:rsidR="00503B78" w:rsidRPr="00C2074F" w:rsidRDefault="00CA2375" w:rsidP="53E6B344">
      <w:pPr>
        <w:pStyle w:val="berschrift3"/>
        <w:numPr>
          <w:ilvl w:val="0"/>
          <w:numId w:val="29"/>
        </w:numPr>
      </w:pPr>
      <w:bookmarkStart w:id="19" w:name="_Toc171328720"/>
      <w:bookmarkStart w:id="20" w:name="_Hlk114057205"/>
      <w:r w:rsidRPr="53E6B344">
        <w:lastRenderedPageBreak/>
        <w:t>SK-</w:t>
      </w:r>
      <w:proofErr w:type="spellStart"/>
      <w:r w:rsidRPr="53E6B344">
        <w:t>FuR</w:t>
      </w:r>
      <w:proofErr w:type="spellEnd"/>
      <w:r w:rsidRPr="53E6B344">
        <w:t xml:space="preserve"> – Import Routine</w:t>
      </w:r>
      <w:bookmarkEnd w:id="19"/>
    </w:p>
    <w:bookmarkEnd w:id="20"/>
    <w:p w14:paraId="4AB6E8C3" w14:textId="77777777" w:rsidR="001C523C" w:rsidRDefault="001C523C" w:rsidP="00CA2375"/>
    <w:p w14:paraId="25F88365" w14:textId="7A708BFA" w:rsidR="00CA2375" w:rsidRPr="00AE6118" w:rsidRDefault="00CA2375" w:rsidP="00CA2375">
      <w:r w:rsidRPr="00AE6118">
        <w:t>Diese Importschnittstelle bereitet die Daten für die Umsatzprüfung auf. Dadurch werden die Daten für den Großteil der in der App enthaltenen Prüfungsschritte aufbereitet.</w:t>
      </w:r>
    </w:p>
    <w:p w14:paraId="12185053" w14:textId="1DCE7F87" w:rsidR="009B7F5E" w:rsidRPr="00AE6118" w:rsidRDefault="009B7F5E" w:rsidP="00CA2375">
      <w:r w:rsidRPr="00AE6118">
        <w:t>Sie benötigen folgende Dateien aus der Datenanforderung:</w:t>
      </w:r>
    </w:p>
    <w:p w14:paraId="15FF103F" w14:textId="7897831B" w:rsidR="009B7F5E" w:rsidRPr="00AE6118" w:rsidRDefault="009B7F5E" w:rsidP="009B7F5E">
      <w:pPr>
        <w:pStyle w:val="Listenabsatz"/>
        <w:numPr>
          <w:ilvl w:val="0"/>
          <w:numId w:val="15"/>
        </w:numPr>
      </w:pPr>
      <w:r w:rsidRPr="00AE6118">
        <w:t>Monatliche Umsatzdaten</w:t>
      </w:r>
    </w:p>
    <w:p w14:paraId="678D97FF" w14:textId="018555DA" w:rsidR="009B7F5E" w:rsidRPr="00AE6118" w:rsidRDefault="009B7F5E" w:rsidP="009B7F5E">
      <w:pPr>
        <w:pStyle w:val="Listenabsatz"/>
        <w:numPr>
          <w:ilvl w:val="0"/>
          <w:numId w:val="15"/>
        </w:numPr>
      </w:pPr>
      <w:r w:rsidRPr="00AE6118">
        <w:t>OBR-Konten</w:t>
      </w:r>
    </w:p>
    <w:p w14:paraId="733B2AEA" w14:textId="441F4631" w:rsidR="009B7F5E" w:rsidRPr="00AE6118" w:rsidRDefault="009B7F5E" w:rsidP="009B7F5E">
      <w:pPr>
        <w:pStyle w:val="Listenabsatz"/>
        <w:numPr>
          <w:ilvl w:val="0"/>
          <w:numId w:val="15"/>
        </w:numPr>
      </w:pPr>
      <w:r w:rsidRPr="00AE6118">
        <w:t>Konfigurationsdateien (</w:t>
      </w:r>
      <w:r w:rsidRPr="00AE6118">
        <w:rPr>
          <w:b/>
        </w:rPr>
        <w:t>optional</w:t>
      </w:r>
      <w:r w:rsidRPr="00AE6118">
        <w:t xml:space="preserve"> / ein Standard wird mit der App ausgeliefert).</w:t>
      </w:r>
    </w:p>
    <w:p w14:paraId="7ED4A9E7" w14:textId="2B3168B4" w:rsidR="009B7F5E" w:rsidRPr="00AE6118" w:rsidRDefault="007C4747" w:rsidP="009B7F5E">
      <w:r w:rsidRPr="00AE6118">
        <w:t>Starten Sie die Import Routine.</w:t>
      </w:r>
    </w:p>
    <w:p w14:paraId="218A81D5" w14:textId="7E774A48" w:rsidR="007C4747" w:rsidRDefault="007C4747" w:rsidP="009B7F5E">
      <w:r w:rsidRPr="00AE6118">
        <w:t>Ihnen wird ein Dialog zur Auswahl des Modus angezeigt. Hier wird zwischen Standard und Expertenmodus unterschieden.</w:t>
      </w:r>
    </w:p>
    <w:p w14:paraId="01D34BB2" w14:textId="77777777" w:rsidR="001C523C" w:rsidRPr="001C523C" w:rsidRDefault="001C523C" w:rsidP="009B7F5E">
      <w:pPr>
        <w:rPr>
          <w:sz w:val="18"/>
          <w:szCs w:val="22"/>
        </w:rPr>
      </w:pPr>
    </w:p>
    <w:p w14:paraId="00EEAEAF" w14:textId="5C0D76F4" w:rsidR="001C523C" w:rsidRDefault="007C4747" w:rsidP="007C4747">
      <w:pPr>
        <w:pStyle w:val="berschrift4"/>
      </w:pPr>
      <w:proofErr w:type="gramStart"/>
      <w:r w:rsidRPr="001C523C">
        <w:t>Standard Modus</w:t>
      </w:r>
      <w:proofErr w:type="gramEnd"/>
    </w:p>
    <w:p w14:paraId="0F408ADA" w14:textId="660C4CE4" w:rsidR="007C4747" w:rsidRPr="00AE6118" w:rsidRDefault="00E06FCA" w:rsidP="007C4747">
      <w:r w:rsidRPr="00AE6118">
        <w:t>Mit der App werden verschiedene</w:t>
      </w:r>
      <w:r w:rsidR="007C4747" w:rsidRPr="00AE6118">
        <w:t xml:space="preserve"> Stammdaten und Vorlagen für den Import direkt mitgeliefert. Dies betrifft hautsächlich die Konfigurationsdateien, welche mit einem FI Standard für den Standardmodus verwendet werden.</w:t>
      </w:r>
    </w:p>
    <w:p w14:paraId="6753CB2D" w14:textId="7DABB61B" w:rsidR="007C4747" w:rsidRPr="00AE6118" w:rsidRDefault="007C4747" w:rsidP="007C4747">
      <w:r w:rsidRPr="00AE6118">
        <w:t>Dies ist folglich optimal für einen schnellen Einstieg in die App.</w:t>
      </w:r>
    </w:p>
    <w:p w14:paraId="3F76290A" w14:textId="4390A13A" w:rsidR="007C4747" w:rsidRPr="00AE6118" w:rsidRDefault="007C4747" w:rsidP="007C4747">
      <w:r w:rsidRPr="00AE6118">
        <w:t>Nach der Auswahl des Modus erhalten Sie den Hauptdialog angezeigt. Hier geben Sie in den verschiedenen Reitern „Allgemein“, „OBR-Konten“ und „Umsätze“ verschiedene Informationen an.</w:t>
      </w:r>
    </w:p>
    <w:p w14:paraId="2B112A6B" w14:textId="5E2D522E" w:rsidR="00A3142A" w:rsidRPr="00AE6118" w:rsidRDefault="00A3142A" w:rsidP="001C523C">
      <w:pPr>
        <w:pStyle w:val="berschrift5"/>
      </w:pPr>
      <w:r w:rsidRPr="00AE6118">
        <w:t>Allgemein</w:t>
      </w:r>
    </w:p>
    <w:p w14:paraId="0BB68E53" w14:textId="2F08838C" w:rsidR="00A3142A" w:rsidRPr="00AE6118" w:rsidRDefault="00A3142A" w:rsidP="00A3142A">
      <w:pPr>
        <w:pStyle w:val="Listenabsatz"/>
        <w:numPr>
          <w:ilvl w:val="0"/>
          <w:numId w:val="16"/>
        </w:numPr>
      </w:pPr>
      <w:r w:rsidRPr="00AE6118">
        <w:t xml:space="preserve">Geben Sie hier die </w:t>
      </w:r>
      <w:proofErr w:type="spellStart"/>
      <w:r w:rsidRPr="00AE6118">
        <w:t>Nichtaufgriffsgrenze</w:t>
      </w:r>
      <w:proofErr w:type="spellEnd"/>
      <w:r w:rsidRPr="00AE6118">
        <w:t xml:space="preserve"> an. Diese Angabe ist optional. Möchten Sie keine Grenze eingeben, lassen Sie das Feld bitte leer. Achten Sie andernfalls darauf, dass Sie den Eintrag ohne die Angabe von Dezimalstellen machen, da diese nicht verarbeitet werden können.</w:t>
      </w:r>
    </w:p>
    <w:p w14:paraId="0CC22304" w14:textId="71C51097" w:rsidR="00A3142A" w:rsidRPr="00AE6118" w:rsidRDefault="00A3142A" w:rsidP="00A3142A">
      <w:pPr>
        <w:pStyle w:val="Listenabsatz"/>
      </w:pPr>
      <w:r w:rsidRPr="00AE6118">
        <w:t xml:space="preserve">Durch die Eingabe der </w:t>
      </w:r>
      <w:proofErr w:type="spellStart"/>
      <w:r w:rsidRPr="00AE6118">
        <w:t>Nichtaufgriffsgrenze</w:t>
      </w:r>
      <w:proofErr w:type="spellEnd"/>
      <w:r w:rsidRPr="00AE6118">
        <w:t xml:space="preserve"> werden keine Datensätze für den Import ausgeschlossen. Jedoch hat diese einen Einfluss auf die folgenden Prüfungsschritte, da alle Datensätze, welche einen </w:t>
      </w:r>
      <w:r w:rsidR="00D43EAF" w:rsidRPr="00AE6118">
        <w:t xml:space="preserve">(absoluten) </w:t>
      </w:r>
      <w:r w:rsidRPr="00AE6118">
        <w:t xml:space="preserve">Umsatz kleiner der </w:t>
      </w:r>
      <w:proofErr w:type="spellStart"/>
      <w:r w:rsidRPr="00AE6118">
        <w:t>Nichtaufgriffsgrenze</w:t>
      </w:r>
      <w:proofErr w:type="spellEnd"/>
      <w:r w:rsidRPr="00AE6118">
        <w:t xml:space="preserve"> aufweisen als nicht relevant markiert werden. Dadurch werden diese bei einigen Prüfungsschritten nicht berücksichtigt.</w:t>
      </w:r>
    </w:p>
    <w:p w14:paraId="4A4F4A13" w14:textId="7BA4405A" w:rsidR="00A3142A" w:rsidRPr="00AE6118" w:rsidRDefault="00A3142A" w:rsidP="00A3142A">
      <w:pPr>
        <w:pStyle w:val="Listenabsatz"/>
      </w:pPr>
      <w:r w:rsidRPr="00AE6118">
        <w:t>Benötigen Sie bei unterschiedlichen Prüfungsschritte</w:t>
      </w:r>
      <w:r w:rsidR="00B461A0" w:rsidRPr="00AE6118">
        <w:t>n</w:t>
      </w:r>
      <w:r w:rsidRPr="00AE6118">
        <w:t xml:space="preserve"> verschiedene </w:t>
      </w:r>
      <w:proofErr w:type="spellStart"/>
      <w:r w:rsidRPr="00AE6118">
        <w:t>Nichtaufgriffsgrenzen</w:t>
      </w:r>
      <w:proofErr w:type="spellEnd"/>
      <w:r w:rsidRPr="00AE6118">
        <w:t>, lassen Sie diesen Eintrag bitte leer und filtern Ihr Ergebnis mit Hilfe der IDEA-Funktionalitäten.</w:t>
      </w:r>
    </w:p>
    <w:p w14:paraId="1F153F01" w14:textId="1AEA32F7" w:rsidR="00A3142A" w:rsidRPr="00AE6118" w:rsidRDefault="00A3142A" w:rsidP="00A3142A">
      <w:pPr>
        <w:pStyle w:val="Listenabsatz"/>
        <w:numPr>
          <w:ilvl w:val="0"/>
          <w:numId w:val="16"/>
        </w:numPr>
      </w:pPr>
      <w:r w:rsidRPr="00AE6118">
        <w:t>Das Geschäftsjahr der zu importierenden Dateien ist zwingend im Format JJJJ anzugeben. Dieser Eintrag ist nicht optional.</w:t>
      </w:r>
    </w:p>
    <w:p w14:paraId="49B2AF79" w14:textId="7ECC98DF" w:rsidR="00A3142A" w:rsidRDefault="006C4001" w:rsidP="006C4001">
      <w:pPr>
        <w:jc w:val="center"/>
      </w:pPr>
      <w:r w:rsidRPr="00AE6118">
        <w:rPr>
          <w:noProof/>
        </w:rPr>
        <w:lastRenderedPageBreak/>
        <w:drawing>
          <wp:inline distT="0" distB="0" distL="0" distR="0" wp14:anchorId="7E162CD5" wp14:editId="1E1A2834">
            <wp:extent cx="4373592" cy="2509353"/>
            <wp:effectExtent l="0" t="0" r="8255" b="571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82437" cy="2514428"/>
                    </a:xfrm>
                    <a:prstGeom prst="rect">
                      <a:avLst/>
                    </a:prstGeom>
                  </pic:spPr>
                </pic:pic>
              </a:graphicData>
            </a:graphic>
          </wp:inline>
        </w:drawing>
      </w:r>
    </w:p>
    <w:p w14:paraId="31DF6586" w14:textId="77777777" w:rsidR="001C523C" w:rsidRPr="00AE6118" w:rsidRDefault="001C523C" w:rsidP="006C4001">
      <w:pPr>
        <w:jc w:val="center"/>
      </w:pPr>
    </w:p>
    <w:p w14:paraId="0A119AC0" w14:textId="2E5E72AA" w:rsidR="006C4001" w:rsidRPr="00AE6118" w:rsidRDefault="006C4001" w:rsidP="001C523C">
      <w:pPr>
        <w:pStyle w:val="berschrift5"/>
      </w:pPr>
      <w:r w:rsidRPr="00AE6118">
        <w:t>OBR-Konten</w:t>
      </w:r>
    </w:p>
    <w:p w14:paraId="7861A0D2" w14:textId="2FD86365" w:rsidR="005D1C81" w:rsidRDefault="005D1C81" w:rsidP="005D1C81">
      <w:r w:rsidRPr="00AE6118">
        <w:t>Geben Sie hier den Pfad zur CSV-Datei der OBR-Konten an. Drücken Sie dazu auf „Durchsuchen“ und wählen Sie die entsprechende Datei aus.</w:t>
      </w:r>
    </w:p>
    <w:p w14:paraId="0078CAFE" w14:textId="77777777" w:rsidR="001C523C" w:rsidRPr="00AE6118" w:rsidRDefault="001C523C" w:rsidP="001C523C">
      <w:pPr>
        <w:jc w:val="center"/>
      </w:pPr>
    </w:p>
    <w:p w14:paraId="1B69DF27" w14:textId="0704C06C" w:rsidR="005D1C81" w:rsidRDefault="005D1C81" w:rsidP="005D1C81">
      <w:pPr>
        <w:jc w:val="center"/>
      </w:pPr>
      <w:r w:rsidRPr="00AE6118">
        <w:rPr>
          <w:noProof/>
        </w:rPr>
        <w:drawing>
          <wp:inline distT="0" distB="0" distL="0" distR="0" wp14:anchorId="2ECA3B4D" wp14:editId="060BF4A3">
            <wp:extent cx="4405291" cy="2527540"/>
            <wp:effectExtent l="0" t="0" r="0" b="635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51739" cy="2554190"/>
                    </a:xfrm>
                    <a:prstGeom prst="rect">
                      <a:avLst/>
                    </a:prstGeom>
                  </pic:spPr>
                </pic:pic>
              </a:graphicData>
            </a:graphic>
          </wp:inline>
        </w:drawing>
      </w:r>
    </w:p>
    <w:p w14:paraId="4603D9C1" w14:textId="77777777" w:rsidR="001C523C" w:rsidRPr="00AE6118" w:rsidRDefault="001C523C" w:rsidP="005D1C81">
      <w:pPr>
        <w:jc w:val="center"/>
      </w:pPr>
    </w:p>
    <w:p w14:paraId="5C569239" w14:textId="22290601" w:rsidR="005D1C81" w:rsidRPr="00AE6118" w:rsidRDefault="005D1C81" w:rsidP="001C523C">
      <w:pPr>
        <w:pStyle w:val="berschrift5"/>
      </w:pPr>
      <w:r w:rsidRPr="00AE6118">
        <w:t>Umsätze</w:t>
      </w:r>
    </w:p>
    <w:p w14:paraId="1AD82703" w14:textId="78A770D3" w:rsidR="005D1C81" w:rsidRPr="00AE6118" w:rsidRDefault="005D1C81" w:rsidP="005D1C81">
      <w:r w:rsidRPr="00AE6118">
        <w:t>Verfahren Sie für die Auswahl der Umsätze identisch.</w:t>
      </w:r>
    </w:p>
    <w:p w14:paraId="4AA0341B" w14:textId="27806516" w:rsidR="005D1C81" w:rsidRPr="00AE6118" w:rsidRDefault="005D1C81" w:rsidP="005D1C81">
      <w:r w:rsidRPr="00AE6118">
        <w:t>Wählen Sie jedoch hier den Ordner, in dem die CSV-Dateien liegen</w:t>
      </w:r>
      <w:r w:rsidR="00B461A0" w:rsidRPr="00AE6118">
        <w:t>,</w:t>
      </w:r>
      <w:r w:rsidRPr="00AE6118">
        <w:t xml:space="preserve"> aus.</w:t>
      </w:r>
    </w:p>
    <w:p w14:paraId="7C7C6575" w14:textId="32D0D205" w:rsidR="005D1C81" w:rsidRPr="00AE6118" w:rsidRDefault="005D1C81" w:rsidP="005D1C81">
      <w:r w:rsidRPr="00AE6118">
        <w:t>Es werden alle Dateien importiert, welche im Dateinamen folgendes Muster aufweisen:</w:t>
      </w:r>
    </w:p>
    <w:p w14:paraId="1015EB87" w14:textId="5547EA1E" w:rsidR="005D1C81" w:rsidRPr="00AE6118" w:rsidRDefault="005D1C81" w:rsidP="005D1C81">
      <w:r w:rsidRPr="00AE6118">
        <w:t>*3569_*.csv</w:t>
      </w:r>
    </w:p>
    <w:p w14:paraId="42ED53D8" w14:textId="77777777" w:rsidR="005D1C81" w:rsidRPr="00AE6118" w:rsidRDefault="005D1C81" w:rsidP="005D1C81"/>
    <w:p w14:paraId="12A1EA95" w14:textId="3756836B" w:rsidR="005D1C81" w:rsidRDefault="005D1C81" w:rsidP="005D1C81">
      <w:pPr>
        <w:jc w:val="center"/>
      </w:pPr>
      <w:r w:rsidRPr="00AE6118">
        <w:rPr>
          <w:noProof/>
        </w:rPr>
        <w:lastRenderedPageBreak/>
        <w:drawing>
          <wp:inline distT="0" distB="0" distL="0" distR="0" wp14:anchorId="40AF65A2" wp14:editId="2783EC63">
            <wp:extent cx="4373592" cy="2509353"/>
            <wp:effectExtent l="0" t="0" r="8255" b="571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85043" cy="2515923"/>
                    </a:xfrm>
                    <a:prstGeom prst="rect">
                      <a:avLst/>
                    </a:prstGeom>
                  </pic:spPr>
                </pic:pic>
              </a:graphicData>
            </a:graphic>
          </wp:inline>
        </w:drawing>
      </w:r>
    </w:p>
    <w:p w14:paraId="6203395D" w14:textId="77777777" w:rsidR="001C523C" w:rsidRPr="00AE6118" w:rsidRDefault="001C523C" w:rsidP="005D1C81">
      <w:pPr>
        <w:jc w:val="center"/>
      </w:pPr>
    </w:p>
    <w:p w14:paraId="0CFC7E6F" w14:textId="2F153056" w:rsidR="005D1C81" w:rsidRPr="00AE6118" w:rsidRDefault="005D1C81" w:rsidP="001C523C">
      <w:pPr>
        <w:pStyle w:val="berschrift5"/>
      </w:pPr>
      <w:r w:rsidRPr="00AE6118">
        <w:t>Import Starten</w:t>
      </w:r>
    </w:p>
    <w:p w14:paraId="5AEC104F" w14:textId="62F12893" w:rsidR="005D1C81" w:rsidRPr="00AE6118" w:rsidRDefault="00B461A0" w:rsidP="005D1C81">
      <w:r w:rsidRPr="00AE6118">
        <w:t>Haben Sie alle Eingaben</w:t>
      </w:r>
      <w:r w:rsidR="005D1C81" w:rsidRPr="00AE6118">
        <w:t xml:space="preserve"> getätigt, starten sie den Import über den Button „OK“.</w:t>
      </w:r>
    </w:p>
    <w:p w14:paraId="3442C7B0" w14:textId="5E19A50C" w:rsidR="005D1C81" w:rsidRPr="00AE6118" w:rsidRDefault="005D1C81" w:rsidP="005D1C81">
      <w:r w:rsidRPr="00AE6118">
        <w:t xml:space="preserve">IDEA beginnt mit dem Import der Daten und bereitet diese auf. </w:t>
      </w:r>
      <w:r w:rsidR="005B7C89" w:rsidRPr="00AE6118">
        <w:t xml:space="preserve">Dies </w:t>
      </w:r>
      <w:proofErr w:type="gramStart"/>
      <w:r w:rsidR="005B7C89" w:rsidRPr="00AE6118">
        <w:t>kann</w:t>
      </w:r>
      <w:proofErr w:type="gramEnd"/>
      <w:r w:rsidR="005B7C89" w:rsidRPr="00AE6118">
        <w:t xml:space="preserve"> erfahrungsgemäß einige Zeit in Anspruch nehmen.</w:t>
      </w:r>
    </w:p>
    <w:p w14:paraId="18DDB46C" w14:textId="3D19204C" w:rsidR="005B7C89" w:rsidRDefault="005B7C89" w:rsidP="005D1C81">
      <w:r w:rsidRPr="00AE6118">
        <w:t>Wurde der Import durchgeführt erhalten Sie folgenden Dialog:</w:t>
      </w:r>
    </w:p>
    <w:p w14:paraId="4D662E5C" w14:textId="77777777" w:rsidR="001C523C" w:rsidRPr="00AE6118" w:rsidRDefault="001C523C" w:rsidP="001C523C">
      <w:pPr>
        <w:jc w:val="center"/>
      </w:pPr>
    </w:p>
    <w:p w14:paraId="07F8CA32" w14:textId="24BF9461" w:rsidR="005B7C89" w:rsidRDefault="005B7C89" w:rsidP="005B7C89">
      <w:pPr>
        <w:jc w:val="center"/>
      </w:pPr>
      <w:r w:rsidRPr="00AE6118">
        <w:rPr>
          <w:noProof/>
        </w:rPr>
        <w:drawing>
          <wp:inline distT="0" distB="0" distL="0" distR="0" wp14:anchorId="03B697A1" wp14:editId="6F139A90">
            <wp:extent cx="3735238" cy="3189108"/>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43359" cy="3196042"/>
                    </a:xfrm>
                    <a:prstGeom prst="rect">
                      <a:avLst/>
                    </a:prstGeom>
                  </pic:spPr>
                </pic:pic>
              </a:graphicData>
            </a:graphic>
          </wp:inline>
        </w:drawing>
      </w:r>
    </w:p>
    <w:p w14:paraId="72568C48" w14:textId="77777777" w:rsidR="001C523C" w:rsidRPr="00AE6118" w:rsidRDefault="001C523C" w:rsidP="005B7C89">
      <w:pPr>
        <w:jc w:val="center"/>
      </w:pPr>
    </w:p>
    <w:p w14:paraId="64AC15EB" w14:textId="56C30F6C" w:rsidR="005B7C89" w:rsidRPr="00AE6118" w:rsidRDefault="005B7C89" w:rsidP="005B7C89">
      <w:r w:rsidRPr="00AE6118">
        <w:t>Bestätigen Sie diesen mit Importieren, um die Aufbereitung abzuschließen und die erstellten Dateien für die folgenden Prüfungsschritte zu registrieren.</w:t>
      </w:r>
    </w:p>
    <w:p w14:paraId="143380DF" w14:textId="1DACED76" w:rsidR="005B7C89" w:rsidRPr="00AE6118" w:rsidRDefault="005B7C89" w:rsidP="005B7C89">
      <w:r w:rsidRPr="00AE6118">
        <w:t>Im letzten Dialog erhalten Sie eine Übersicht, welche Dateien während der Aufbereitung erstellt wurden.</w:t>
      </w:r>
    </w:p>
    <w:p w14:paraId="0E1E7D4B" w14:textId="538ABB23" w:rsidR="005B7C89" w:rsidRPr="00AE6118" w:rsidRDefault="005B7C89" w:rsidP="005B7C89">
      <w:pPr>
        <w:jc w:val="center"/>
      </w:pPr>
      <w:r w:rsidRPr="00AE6118">
        <w:rPr>
          <w:noProof/>
        </w:rPr>
        <w:lastRenderedPageBreak/>
        <w:drawing>
          <wp:inline distT="0" distB="0" distL="0" distR="0" wp14:anchorId="2A4537D6" wp14:editId="796D1DC1">
            <wp:extent cx="4433977" cy="4162343"/>
            <wp:effectExtent l="0" t="0" r="508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42604" cy="4170441"/>
                    </a:xfrm>
                    <a:prstGeom prst="rect">
                      <a:avLst/>
                    </a:prstGeom>
                  </pic:spPr>
                </pic:pic>
              </a:graphicData>
            </a:graphic>
          </wp:inline>
        </w:drawing>
      </w:r>
    </w:p>
    <w:p w14:paraId="0C3A2155" w14:textId="559000A8" w:rsidR="005B7C89" w:rsidRPr="00AE6118" w:rsidRDefault="005B7C89" w:rsidP="005B7C89">
      <w:r w:rsidRPr="00AE6118">
        <w:t>Wurden diese Dateien nicht erzeugt, wird dies in der Regel zum Fehlschlagen der Prüfungsschritte führen. Sie erhalten im Reiter „Fehlerprotokoll“ weitere Informationen.</w:t>
      </w:r>
    </w:p>
    <w:p w14:paraId="10761569" w14:textId="1407660B" w:rsidR="005B7C89" w:rsidRDefault="005B7C89" w:rsidP="005B7C89">
      <w:pPr>
        <w:jc w:val="center"/>
      </w:pPr>
      <w:r w:rsidRPr="00AE6118">
        <w:rPr>
          <w:noProof/>
        </w:rPr>
        <w:lastRenderedPageBreak/>
        <w:drawing>
          <wp:inline distT="0" distB="0" distL="0" distR="0" wp14:anchorId="793D3659" wp14:editId="5F49A43B">
            <wp:extent cx="4321834" cy="4057070"/>
            <wp:effectExtent l="0" t="0" r="254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31022" cy="4065695"/>
                    </a:xfrm>
                    <a:prstGeom prst="rect">
                      <a:avLst/>
                    </a:prstGeom>
                  </pic:spPr>
                </pic:pic>
              </a:graphicData>
            </a:graphic>
          </wp:inline>
        </w:drawing>
      </w:r>
    </w:p>
    <w:p w14:paraId="170E4B92" w14:textId="77777777" w:rsidR="001C523C" w:rsidRPr="00AE6118" w:rsidRDefault="001C523C" w:rsidP="005B7C89">
      <w:pPr>
        <w:jc w:val="center"/>
      </w:pPr>
    </w:p>
    <w:p w14:paraId="7AE25FFA" w14:textId="2B78147A" w:rsidR="005B7C89" w:rsidRPr="00AE6118" w:rsidRDefault="005B7C89" w:rsidP="005B7C89">
      <w:r w:rsidRPr="00AE6118">
        <w:t>Sollten hier Fehler angezeigt werden, können Sie sich ein Fehl</w:t>
      </w:r>
      <w:r w:rsidR="00507E34" w:rsidRPr="00AE6118">
        <w:t>erprotokoll anzeigen lassen. Sind</w:t>
      </w:r>
      <w:r w:rsidRPr="00AE6118">
        <w:t xml:space="preserve"> die Fehler nicht eindeutig, speichern Sie sich bitte das Protokoll ab und wenden sich an unseren Support</w:t>
      </w:r>
      <w:r w:rsidR="00DD35F2" w:rsidRPr="00AE6118">
        <w:t xml:space="preserve"> ( </w:t>
      </w:r>
      <w:hyperlink r:id="rId35" w:history="1">
        <w:r w:rsidR="000517D8" w:rsidRPr="0094236C">
          <w:rPr>
            <w:rStyle w:val="Hyperlink"/>
          </w:rPr>
          <w:t>support.de@caseware.com</w:t>
        </w:r>
      </w:hyperlink>
      <w:r w:rsidR="000517D8">
        <w:t xml:space="preserve"> </w:t>
      </w:r>
      <w:r w:rsidR="00DD35F2" w:rsidRPr="00AE6118">
        <w:t>)</w:t>
      </w:r>
      <w:r w:rsidRPr="00AE6118">
        <w:t>.</w:t>
      </w:r>
    </w:p>
    <w:p w14:paraId="6B898C17" w14:textId="1673D873" w:rsidR="005B7C89" w:rsidRDefault="005B7C89" w:rsidP="005B7C89">
      <w:r w:rsidRPr="00AE6118">
        <w:t>Wurden keine Fehler gefunden, schließen Sie den Dialog. Der Import wurde erfolgreich ausgeführt.</w:t>
      </w:r>
    </w:p>
    <w:p w14:paraId="72B386EF" w14:textId="77777777" w:rsidR="001C523C" w:rsidRPr="001C523C" w:rsidRDefault="001C523C" w:rsidP="005B7C89">
      <w:pPr>
        <w:rPr>
          <w:sz w:val="18"/>
          <w:szCs w:val="22"/>
        </w:rPr>
      </w:pPr>
    </w:p>
    <w:p w14:paraId="754363E1" w14:textId="65B5F52D" w:rsidR="005B7C89" w:rsidRPr="00AE6118" w:rsidRDefault="005B7C89" w:rsidP="001C523C">
      <w:pPr>
        <w:pStyle w:val="berschrift4"/>
      </w:pPr>
      <w:r w:rsidRPr="00AE6118">
        <w:t>Experten Modus</w:t>
      </w:r>
    </w:p>
    <w:p w14:paraId="108BAD58" w14:textId="7E163BA7" w:rsidR="005B7C89" w:rsidRPr="00AE6118" w:rsidRDefault="00B461A0" w:rsidP="005B7C89">
      <w:r w:rsidRPr="00AE6118">
        <w:t>Der Experten-</w:t>
      </w:r>
      <w:r w:rsidR="00805F40" w:rsidRPr="00AE6118">
        <w:t xml:space="preserve">Modus </w:t>
      </w:r>
      <w:r w:rsidRPr="00AE6118">
        <w:t>unterscheidet sich vom Standard-</w:t>
      </w:r>
      <w:r w:rsidR="00805F40" w:rsidRPr="00AE6118">
        <w:t>Modus in weiteren Eingabemöglichkeiten.</w:t>
      </w:r>
      <w:r w:rsidR="00DD35F2" w:rsidRPr="00AE6118">
        <w:t xml:space="preserve"> Wir empfehlen vor der Verwendung jedoch den Besuch einer IDEA Schulung, um den Umgang mit CSV- und RDF-Dateien zu erlernen.</w:t>
      </w:r>
    </w:p>
    <w:p w14:paraId="389C596E" w14:textId="4FCC7600" w:rsidR="00647FA2" w:rsidRPr="00AE6118" w:rsidRDefault="00805F40" w:rsidP="005B7C89">
      <w:r w:rsidRPr="00AE6118">
        <w:t>Anstatt den mitgelieferten Standard zu verwenden</w:t>
      </w:r>
      <w:r w:rsidR="00295C01" w:rsidRPr="00AE6118">
        <w:t>,</w:t>
      </w:r>
      <w:r w:rsidRPr="00AE6118">
        <w:t xml:space="preserve"> können Sie für die Stammdaten eigene Dateien hinterlegen. Dies betrifft vor allem die Positionsschlüssel, den Primanotenplan und die HK-Konten. Möchten Sie hier individualisierte Listen hinterlegen, können Sie die Standardlisten aus dem Downloadverzeichnis der Finanzen- und Rechnungswesen App verwenden.</w:t>
      </w:r>
    </w:p>
    <w:p w14:paraId="70B62682" w14:textId="14B602CB" w:rsidR="00805F40" w:rsidRDefault="00805F40" w:rsidP="001C523C">
      <w:pPr>
        <w:jc w:val="center"/>
      </w:pPr>
      <w:r w:rsidRPr="00AE6118">
        <w:rPr>
          <w:noProof/>
        </w:rPr>
        <w:lastRenderedPageBreak/>
        <w:drawing>
          <wp:inline distT="0" distB="0" distL="0" distR="0" wp14:anchorId="2C4E9354" wp14:editId="22A17E29">
            <wp:extent cx="3329796" cy="383637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37298" cy="3845013"/>
                    </a:xfrm>
                    <a:prstGeom prst="rect">
                      <a:avLst/>
                    </a:prstGeom>
                  </pic:spPr>
                </pic:pic>
              </a:graphicData>
            </a:graphic>
          </wp:inline>
        </w:drawing>
      </w:r>
    </w:p>
    <w:p w14:paraId="498D5116" w14:textId="77777777" w:rsidR="001C523C" w:rsidRPr="00AE6118" w:rsidRDefault="001C523C" w:rsidP="001C523C">
      <w:pPr>
        <w:jc w:val="center"/>
      </w:pPr>
    </w:p>
    <w:p w14:paraId="2595E54A" w14:textId="3F607BAD" w:rsidR="005F43DB" w:rsidRDefault="005F43DB" w:rsidP="005F43DB">
      <w:r w:rsidRPr="00AE6118">
        <w:t>Laden Sie sich den entsprechenden Ordner von der Horizon5 Austauschplattform herunter und entpacken diese. Im Ordner finden Sie alle mitgelieferten Stammdaten.</w:t>
      </w:r>
    </w:p>
    <w:p w14:paraId="593E4791" w14:textId="77777777" w:rsidR="001C523C" w:rsidRPr="00AE6118" w:rsidRDefault="001C523C" w:rsidP="001C523C">
      <w:pPr>
        <w:jc w:val="center"/>
      </w:pPr>
    </w:p>
    <w:p w14:paraId="737580FF" w14:textId="73C7EEA6" w:rsidR="007246AA" w:rsidRDefault="007246AA" w:rsidP="007246AA">
      <w:pPr>
        <w:jc w:val="center"/>
      </w:pPr>
      <w:r w:rsidRPr="00AE6118">
        <w:rPr>
          <w:noProof/>
        </w:rPr>
        <w:drawing>
          <wp:inline distT="0" distB="0" distL="0" distR="0" wp14:anchorId="581B4619" wp14:editId="2D9B5E3C">
            <wp:extent cx="4425351" cy="1871054"/>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46242" cy="1879887"/>
                    </a:xfrm>
                    <a:prstGeom prst="rect">
                      <a:avLst/>
                    </a:prstGeom>
                  </pic:spPr>
                </pic:pic>
              </a:graphicData>
            </a:graphic>
          </wp:inline>
        </w:drawing>
      </w:r>
    </w:p>
    <w:p w14:paraId="206040F4" w14:textId="77777777" w:rsidR="001C523C" w:rsidRPr="00AE6118" w:rsidRDefault="001C523C" w:rsidP="007246AA">
      <w:pPr>
        <w:jc w:val="center"/>
      </w:pPr>
    </w:p>
    <w:p w14:paraId="09939DEB" w14:textId="33088B07" w:rsidR="005F43DB" w:rsidRPr="00AE6118" w:rsidRDefault="005F43DB" w:rsidP="005F43DB">
      <w:r w:rsidRPr="00AE6118">
        <w:t>Möchten Sie nun z.B. die HK-Konten anpassen, öffnen Sie die Datei HK_gesamt.csv und machen einen zusätzlichen Eintrag in einer neuen Zeile oder löschen Sie eine bestehende Zeile. Speichern Sie die Datei im gleichen Format, wie die Ursprungsdatei.</w:t>
      </w:r>
    </w:p>
    <w:p w14:paraId="69CA556C" w14:textId="1F584C51" w:rsidR="005F43DB" w:rsidRPr="00AE6118" w:rsidRDefault="005F43DB" w:rsidP="005F43DB">
      <w:r w:rsidRPr="00AE6118">
        <w:t>Fügen Sie weitere Spalten an, müssen Sie ebenso die Importvorlage (*.RDF) anpassen.</w:t>
      </w:r>
    </w:p>
    <w:p w14:paraId="41F59253" w14:textId="1DF75317" w:rsidR="005F43DB" w:rsidRPr="00AE6118" w:rsidRDefault="007246AA" w:rsidP="005F43DB">
      <w:r w:rsidRPr="00AE6118">
        <w:t>Im Importd</w:t>
      </w:r>
      <w:r w:rsidR="005F43DB" w:rsidRPr="00AE6118">
        <w:t xml:space="preserve">ialog können Sie dann für jegliche Dateien Ihre individualisierten Dateien und Importvorlagen auswählen. Andernfalls sind auch hier die Standarddateien hinterlegt. Verfahren </w:t>
      </w:r>
      <w:r w:rsidR="00B461A0" w:rsidRPr="00AE6118">
        <w:t>Sie hier identisch zum Standard-</w:t>
      </w:r>
      <w:r w:rsidR="005F43DB" w:rsidRPr="00AE6118">
        <w:t>Modus und bestätigen Ihre Eingabe mit „Ok“.</w:t>
      </w:r>
    </w:p>
    <w:p w14:paraId="5A3E5838" w14:textId="0FCF665F" w:rsidR="005F43DB" w:rsidRPr="00AE6118" w:rsidRDefault="005F43DB" w:rsidP="005F43DB">
      <w:r w:rsidRPr="00AE6118">
        <w:lastRenderedPageBreak/>
        <w:t>Als zusätzliche Funktion wird Ihnen im folgenden D</w:t>
      </w:r>
      <w:r w:rsidR="000E3D5E" w:rsidRPr="00AE6118">
        <w:t>ialog angeboten</w:t>
      </w:r>
      <w:r w:rsidR="00F8169F" w:rsidRPr="00AE6118">
        <w:t>,</w:t>
      </w:r>
      <w:r w:rsidR="000E3D5E" w:rsidRPr="00AE6118">
        <w:t xml:space="preserve"> die Dateien </w:t>
      </w:r>
      <w:r w:rsidRPr="00AE6118">
        <w:t>während des Imports bereits zu filtern.</w:t>
      </w:r>
    </w:p>
    <w:p w14:paraId="21A83E84" w14:textId="568A67FF" w:rsidR="005F43DB" w:rsidRPr="00AE6118" w:rsidRDefault="005F43DB" w:rsidP="005F43DB">
      <w:r w:rsidRPr="00AE6118">
        <w:t>Sie können die Daten auf Kontonummern und/oder Rahmennummer</w:t>
      </w:r>
      <w:r w:rsidR="00B461A0" w:rsidRPr="00AE6118">
        <w:t>n</w:t>
      </w:r>
      <w:r w:rsidRPr="00AE6118">
        <w:t xml:space="preserve"> filtern.</w:t>
      </w:r>
    </w:p>
    <w:p w14:paraId="50F213BE" w14:textId="727CAF30" w:rsidR="005F43DB" w:rsidRPr="00AE6118" w:rsidRDefault="005F43DB" w:rsidP="005F43DB">
      <w:pPr>
        <w:pStyle w:val="Listenabsatz"/>
        <w:numPr>
          <w:ilvl w:val="0"/>
          <w:numId w:val="17"/>
        </w:numPr>
      </w:pPr>
      <w:r w:rsidRPr="00AE6118">
        <w:t>Aktivieren Sie dazu das entsprechende Kontrollkästchen.</w:t>
      </w:r>
    </w:p>
    <w:p w14:paraId="3459B1AF" w14:textId="1078389A" w:rsidR="005F43DB" w:rsidRPr="00AE6118" w:rsidRDefault="005F43DB" w:rsidP="005F43DB">
      <w:pPr>
        <w:pStyle w:val="Listenabsatz"/>
        <w:numPr>
          <w:ilvl w:val="0"/>
          <w:numId w:val="17"/>
        </w:numPr>
      </w:pPr>
      <w:r w:rsidRPr="00AE6118">
        <w:t>Tragen Sie die entsprechenden Nummern im Feld „Von/Einzelwert“ und/oder „Bis“ ein.</w:t>
      </w:r>
    </w:p>
    <w:p w14:paraId="6F2021E4" w14:textId="616ACD25" w:rsidR="005F43DB" w:rsidRPr="00AE6118" w:rsidRDefault="005F43DB" w:rsidP="005F43DB">
      <w:pPr>
        <w:pStyle w:val="Listenabsatz"/>
        <w:numPr>
          <w:ilvl w:val="0"/>
          <w:numId w:val="17"/>
        </w:numPr>
      </w:pPr>
      <w:r w:rsidRPr="00AE6118">
        <w:t>Bestätigen Sie den Eintrag über das grüne Häkchen.</w:t>
      </w:r>
    </w:p>
    <w:p w14:paraId="594CF3B5" w14:textId="4684AAFB" w:rsidR="005F43DB" w:rsidRDefault="005F43DB" w:rsidP="005F43DB">
      <w:pPr>
        <w:pStyle w:val="Listenabsatz"/>
        <w:numPr>
          <w:ilvl w:val="0"/>
          <w:numId w:val="17"/>
        </w:numPr>
      </w:pPr>
      <w:r w:rsidRPr="00AE6118">
        <w:t>Sie können Ihre Eingaben für eine weitere Durchführung speichern und erneut aufrufen.</w:t>
      </w:r>
    </w:p>
    <w:p w14:paraId="06E14493" w14:textId="77777777" w:rsidR="001C523C" w:rsidRPr="00AE6118" w:rsidRDefault="001C523C" w:rsidP="001C523C">
      <w:pPr>
        <w:ind w:left="360"/>
        <w:jc w:val="center"/>
      </w:pPr>
    </w:p>
    <w:p w14:paraId="6AA033A0" w14:textId="436F4BD1" w:rsidR="005F43DB" w:rsidRPr="00AE6118" w:rsidRDefault="005F43DB" w:rsidP="005F43DB">
      <w:pPr>
        <w:jc w:val="center"/>
      </w:pPr>
      <w:r w:rsidRPr="00AE6118">
        <w:rPr>
          <w:noProof/>
        </w:rPr>
        <w:drawing>
          <wp:inline distT="0" distB="0" distL="0" distR="0" wp14:anchorId="11E909F8" wp14:editId="357B19CF">
            <wp:extent cx="4787660" cy="2663935"/>
            <wp:effectExtent l="0" t="0" r="0" b="317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98859" cy="2670166"/>
                    </a:xfrm>
                    <a:prstGeom prst="rect">
                      <a:avLst/>
                    </a:prstGeom>
                  </pic:spPr>
                </pic:pic>
              </a:graphicData>
            </a:graphic>
          </wp:inline>
        </w:drawing>
      </w:r>
    </w:p>
    <w:p w14:paraId="1FBC7794" w14:textId="77777777" w:rsidR="007246AA" w:rsidRPr="00AE6118" w:rsidRDefault="007246AA" w:rsidP="005F43DB">
      <w:pPr>
        <w:jc w:val="center"/>
      </w:pPr>
    </w:p>
    <w:p w14:paraId="10CA7B3C" w14:textId="369B9CB4" w:rsidR="008C080E" w:rsidRPr="00AE6118" w:rsidRDefault="008C080E" w:rsidP="008C080E">
      <w:r w:rsidRPr="00AE6118">
        <w:t>Bestätigen Sie den Dialog mit „OK“.</w:t>
      </w:r>
    </w:p>
    <w:p w14:paraId="7F2A9C30" w14:textId="7FEE7473" w:rsidR="00AA586E" w:rsidRPr="00AE6118" w:rsidRDefault="008C080E" w:rsidP="007246AA">
      <w:r w:rsidRPr="00AE6118">
        <w:t xml:space="preserve">Die folgenden Schritte sind analog zum </w:t>
      </w:r>
      <w:proofErr w:type="gramStart"/>
      <w:r w:rsidRPr="00AE6118">
        <w:t>Standard Modus</w:t>
      </w:r>
      <w:proofErr w:type="gramEnd"/>
      <w:r w:rsidRPr="00AE6118">
        <w:t xml:space="preserve"> durchzuführen.</w:t>
      </w:r>
    </w:p>
    <w:p w14:paraId="79F66B5E" w14:textId="7B7DEF84" w:rsidR="00257321" w:rsidRPr="00AE6118" w:rsidRDefault="00257321" w:rsidP="001C523C">
      <w:pPr>
        <w:spacing w:before="240"/>
        <w:rPr>
          <w:i/>
          <w:iCs/>
        </w:rPr>
      </w:pPr>
      <w:r w:rsidRPr="00AE6118">
        <w:rPr>
          <w:i/>
          <w:iCs/>
        </w:rPr>
        <w:t>Hinweis:</w:t>
      </w:r>
    </w:p>
    <w:p w14:paraId="295A8EDE" w14:textId="52CE2134" w:rsidR="00257321" w:rsidRPr="00AE6118" w:rsidRDefault="00257321" w:rsidP="00B3039C">
      <w:pPr>
        <w:rPr>
          <w:i/>
          <w:iCs/>
        </w:rPr>
      </w:pPr>
      <w:r w:rsidRPr="00AE6118">
        <w:rPr>
          <w:i/>
          <w:iCs/>
        </w:rPr>
        <w:t>Die Auswahl von Konto oder Rahmennummern im Experten Modus der Importschnittstelle „SK-</w:t>
      </w:r>
      <w:proofErr w:type="spellStart"/>
      <w:r w:rsidRPr="00AE6118">
        <w:rPr>
          <w:i/>
          <w:iCs/>
        </w:rPr>
        <w:t>FuR</w:t>
      </w:r>
      <w:proofErr w:type="spellEnd"/>
      <w:r w:rsidRPr="00AE6118">
        <w:rPr>
          <w:i/>
          <w:iCs/>
        </w:rPr>
        <w:t xml:space="preserve"> – Import Routine“ kann einen ungewollten Effekt auf den Import und die nachfolgenden Prüfungsschritte für die Importroutine „SK-</w:t>
      </w:r>
      <w:proofErr w:type="spellStart"/>
      <w:r w:rsidRPr="00AE6118">
        <w:rPr>
          <w:i/>
          <w:iCs/>
        </w:rPr>
        <w:t>FuR</w:t>
      </w:r>
      <w:proofErr w:type="spellEnd"/>
      <w:r w:rsidRPr="00AE6118">
        <w:rPr>
          <w:i/>
          <w:iCs/>
        </w:rPr>
        <w:t xml:space="preserve"> –Import Routine Vergleich OBR Konten“ haben, da die zweite eingelesene OBR-Datei nicht gefiltert wird</w:t>
      </w:r>
      <w:r w:rsidR="00660F2B" w:rsidRPr="00AE6118">
        <w:rPr>
          <w:i/>
          <w:iCs/>
        </w:rPr>
        <w:t>.</w:t>
      </w:r>
    </w:p>
    <w:p w14:paraId="48DCAB65" w14:textId="58591627" w:rsidR="00660F2B" w:rsidRPr="00AE6118" w:rsidRDefault="00660F2B" w:rsidP="007246AA">
      <w:pPr>
        <w:rPr>
          <w:i/>
          <w:iCs/>
        </w:rPr>
      </w:pPr>
      <w:r w:rsidRPr="00AE6118">
        <w:rPr>
          <w:i/>
          <w:iCs/>
        </w:rPr>
        <w:t>Für den OBR-Vergleich wird empfohlen, ungefilterte OBR-Dateien zu nutzen. Für den Fall, dass die OBR-Datei des aktuellen Geschäftsjahres bereits gefiltert importiert wurde, empfiehlt sich ein erneuter Import und damit ein Überschreiben der Datei durch die Importroutine „SK-</w:t>
      </w:r>
      <w:proofErr w:type="spellStart"/>
      <w:r w:rsidRPr="00AE6118">
        <w:rPr>
          <w:i/>
          <w:iCs/>
        </w:rPr>
        <w:t>FuR</w:t>
      </w:r>
      <w:proofErr w:type="spellEnd"/>
      <w:r w:rsidRPr="00AE6118">
        <w:rPr>
          <w:i/>
          <w:iCs/>
        </w:rPr>
        <w:t xml:space="preserve"> – Import Routine Vergleich OBR Konten“.</w:t>
      </w:r>
    </w:p>
    <w:p w14:paraId="6C88AF73" w14:textId="10CFA2C6" w:rsidR="00FF166D" w:rsidRPr="00AE6118" w:rsidRDefault="00AA586E" w:rsidP="007246AA">
      <w:r w:rsidRPr="00AE6118">
        <w:br w:type="page"/>
      </w:r>
    </w:p>
    <w:p w14:paraId="777BB604" w14:textId="585F133F" w:rsidR="007670E9" w:rsidRPr="00B3039C" w:rsidRDefault="007670E9" w:rsidP="53E6B344">
      <w:pPr>
        <w:pStyle w:val="berschrift3"/>
        <w:numPr>
          <w:ilvl w:val="0"/>
          <w:numId w:val="29"/>
        </w:numPr>
      </w:pPr>
      <w:bookmarkStart w:id="21" w:name="_Toc171328721"/>
      <w:bookmarkStart w:id="22" w:name="_Hlk114057291"/>
      <w:r w:rsidRPr="53E6B344">
        <w:lastRenderedPageBreak/>
        <w:t>SK-</w:t>
      </w:r>
      <w:proofErr w:type="spellStart"/>
      <w:r w:rsidRPr="53E6B344">
        <w:t>FuR</w:t>
      </w:r>
      <w:proofErr w:type="spellEnd"/>
      <w:r w:rsidRPr="53E6B344">
        <w:t xml:space="preserve"> –Import Routine Vergleich OBR Konten</w:t>
      </w:r>
      <w:bookmarkEnd w:id="21"/>
    </w:p>
    <w:bookmarkEnd w:id="22"/>
    <w:p w14:paraId="0BB2404C" w14:textId="77777777" w:rsidR="00B3039C" w:rsidRDefault="00B3039C" w:rsidP="007670E9"/>
    <w:p w14:paraId="2BC27D59" w14:textId="688D3189" w:rsidR="007670E9" w:rsidRPr="00AE6118" w:rsidRDefault="007670E9" w:rsidP="007670E9">
      <w:r w:rsidRPr="00AE6118">
        <w:t>Diese Importschnittstelle bereitet die Daten für die Salden-Prüfung auf.</w:t>
      </w:r>
    </w:p>
    <w:p w14:paraId="5F4F8730" w14:textId="77777777" w:rsidR="007670E9" w:rsidRPr="00AE6118" w:rsidRDefault="007670E9" w:rsidP="007670E9">
      <w:r w:rsidRPr="00AE6118">
        <w:t>Sie benötigen folgende Dateien aus der Datenanforderung:</w:t>
      </w:r>
    </w:p>
    <w:p w14:paraId="313A06AA" w14:textId="2AFFD2D5" w:rsidR="007670E9" w:rsidRPr="00AE6118" w:rsidRDefault="007670E9" w:rsidP="007670E9">
      <w:pPr>
        <w:pStyle w:val="Listenabsatz"/>
        <w:numPr>
          <w:ilvl w:val="0"/>
          <w:numId w:val="15"/>
        </w:numPr>
      </w:pPr>
      <w:r w:rsidRPr="00AE6118">
        <w:t>OBR-Konten (aktuelles Geschäftsjahr und Vorjahr)</w:t>
      </w:r>
    </w:p>
    <w:p w14:paraId="1A1E68CC" w14:textId="186CBAE5" w:rsidR="007670E9" w:rsidRPr="00AE6118" w:rsidRDefault="007670E9" w:rsidP="007670E9">
      <w:pPr>
        <w:pStyle w:val="Listenabsatz"/>
        <w:numPr>
          <w:ilvl w:val="0"/>
          <w:numId w:val="15"/>
        </w:numPr>
      </w:pPr>
      <w:r w:rsidRPr="00AE6118">
        <w:t>Umsetzungen (aktuelles Geschäftsjahr und Vorjahr)</w:t>
      </w:r>
    </w:p>
    <w:p w14:paraId="1BA72710" w14:textId="77777777" w:rsidR="007670E9" w:rsidRPr="00AE6118" w:rsidRDefault="007670E9" w:rsidP="007670E9">
      <w:r w:rsidRPr="00AE6118">
        <w:t>Starten Sie die Import Routine.</w:t>
      </w:r>
    </w:p>
    <w:p w14:paraId="52722BBB" w14:textId="42BF784F" w:rsidR="007670E9" w:rsidRPr="00AE6118" w:rsidRDefault="007670E9" w:rsidP="007670E9">
      <w:r w:rsidRPr="00AE6118">
        <w:t>Im folgenden Dialog m</w:t>
      </w:r>
      <w:r w:rsidR="00F8169F" w:rsidRPr="00AE6118">
        <w:t>üssen Sie analoge Angaben für das</w:t>
      </w:r>
      <w:r w:rsidRPr="00AE6118">
        <w:t xml:space="preserve"> aktuelle sowie für das vorherige Geschäftsjahr tätigen.</w:t>
      </w:r>
    </w:p>
    <w:p w14:paraId="4C785BA2" w14:textId="43F6DEFB" w:rsidR="007670E9" w:rsidRPr="00AE6118" w:rsidRDefault="00F8169F" w:rsidP="007670E9">
      <w:r w:rsidRPr="00AE6118">
        <w:t>Sie können die</w:t>
      </w:r>
      <w:r w:rsidR="007670E9" w:rsidRPr="00AE6118">
        <w:t xml:space="preserve"> Schnittstelle in einem leeren Projekt oder in einem Projekt, in dem bereits die Schnittstelle SK-</w:t>
      </w:r>
      <w:proofErr w:type="spellStart"/>
      <w:r w:rsidR="007670E9" w:rsidRPr="00AE6118">
        <w:t>FuR</w:t>
      </w:r>
      <w:proofErr w:type="spellEnd"/>
      <w:r w:rsidR="007670E9" w:rsidRPr="00AE6118">
        <w:t xml:space="preserve"> – Import Routine ausgeführt wurde, starten.</w:t>
      </w:r>
    </w:p>
    <w:p w14:paraId="09FFF481" w14:textId="77777777" w:rsidR="00B3039C" w:rsidRDefault="0083360A" w:rsidP="00B3039C">
      <w:pPr>
        <w:spacing w:before="240"/>
        <w:rPr>
          <w:i/>
        </w:rPr>
      </w:pPr>
      <w:r w:rsidRPr="00AE6118">
        <w:rPr>
          <w:i/>
        </w:rPr>
        <w:t>Hinweis:</w:t>
      </w:r>
    </w:p>
    <w:p w14:paraId="70D51826" w14:textId="0C71EF8F" w:rsidR="0083360A" w:rsidRPr="00AE6118" w:rsidRDefault="0083360A" w:rsidP="007670E9">
      <w:pPr>
        <w:rPr>
          <w:i/>
        </w:rPr>
      </w:pPr>
      <w:r w:rsidRPr="00AE6118">
        <w:rPr>
          <w:i/>
        </w:rPr>
        <w:t>aktuell ist es nicht sinnvoll zuerst die Import Routine Vergleich OBR Konten durchzuführen und anschließend im gleichen Projekt die Routine für die Hauptprüfung.</w:t>
      </w:r>
    </w:p>
    <w:p w14:paraId="1E596F4C" w14:textId="6E7D7760" w:rsidR="007670E9" w:rsidRPr="00AE6118" w:rsidRDefault="007670E9" w:rsidP="001C1EB8">
      <w:pPr>
        <w:pStyle w:val="Listenabsatz"/>
        <w:numPr>
          <w:ilvl w:val="0"/>
          <w:numId w:val="22"/>
        </w:numPr>
      </w:pPr>
      <w:r w:rsidRPr="00AE6118">
        <w:t>Geben Sie das Geschäftsjahr an.</w:t>
      </w:r>
    </w:p>
    <w:p w14:paraId="1CB1F461" w14:textId="07E3508B" w:rsidR="007670E9" w:rsidRPr="00AE6118" w:rsidRDefault="007670E9" w:rsidP="001C1EB8">
      <w:pPr>
        <w:pStyle w:val="Listenabsatz"/>
      </w:pPr>
      <w:r w:rsidRPr="00AE6118">
        <w:t>Wurde bereits die Schnittstelle SK-</w:t>
      </w:r>
      <w:proofErr w:type="spellStart"/>
      <w:r w:rsidRPr="00AE6118">
        <w:t>FuR</w:t>
      </w:r>
      <w:proofErr w:type="spellEnd"/>
      <w:r w:rsidRPr="00AE6118">
        <w:t xml:space="preserve"> – Import Routine ausgeführt, wird die Angabe des Geschäftsjahres übernommen.</w:t>
      </w:r>
      <w:r w:rsidR="00286FCF" w:rsidRPr="00AE6118">
        <w:t xml:space="preserve"> Ebenso wird für die Auswahl der OBR-Konten die Datei aus dem aktuellen IDEA Projekt vorgeschlagen (falls vorhanden).</w:t>
      </w:r>
    </w:p>
    <w:p w14:paraId="5E59875F" w14:textId="53587C4B" w:rsidR="007670E9" w:rsidRPr="00AE6118" w:rsidRDefault="007670E9" w:rsidP="001C1EB8">
      <w:pPr>
        <w:pStyle w:val="Listenabsatz"/>
        <w:numPr>
          <w:ilvl w:val="0"/>
          <w:numId w:val="22"/>
        </w:numPr>
      </w:pPr>
      <w:r w:rsidRPr="00AE6118">
        <w:t>Sie können die Eingabe überschreiben. Beachten Sie jedoch, dass dadurch die Angaben der ursprünglichen Datei verändert werden</w:t>
      </w:r>
      <w:r w:rsidR="0083360A" w:rsidRPr="00AE6118">
        <w:t xml:space="preserve"> können</w:t>
      </w:r>
      <w:r w:rsidRPr="00AE6118">
        <w:t>. Dies sollte somit nur im Ausnahmefall getan werden.</w:t>
      </w:r>
    </w:p>
    <w:p w14:paraId="648FEF68" w14:textId="7CDDFB0A" w:rsidR="007670E9" w:rsidRPr="00AE6118" w:rsidRDefault="007670E9" w:rsidP="001C1EB8">
      <w:pPr>
        <w:pStyle w:val="Listenabsatz"/>
        <w:numPr>
          <w:ilvl w:val="0"/>
          <w:numId w:val="22"/>
        </w:numPr>
      </w:pPr>
      <w:r w:rsidRPr="00AE6118">
        <w:t xml:space="preserve">Wählen Sie </w:t>
      </w:r>
      <w:r w:rsidR="00BF278C" w:rsidRPr="00AE6118">
        <w:t xml:space="preserve">die </w:t>
      </w:r>
      <w:r w:rsidRPr="00AE6118">
        <w:t>zu verwendende Datei für die OBR-Konten aus.</w:t>
      </w:r>
    </w:p>
    <w:p w14:paraId="5766A5E9" w14:textId="7F1B3B16" w:rsidR="001C1EB8" w:rsidRPr="00AE6118" w:rsidRDefault="007670E9" w:rsidP="001C1EB8">
      <w:pPr>
        <w:pStyle w:val="Listenabsatz"/>
      </w:pPr>
      <w:r w:rsidRPr="00AE6118">
        <w:t>Sie können entweder eine neue Datei importieren</w:t>
      </w:r>
      <w:r w:rsidR="001C1EB8" w:rsidRPr="00AE6118">
        <w:t xml:space="preserve"> (CSV Datei), die Datei aus dem aktuellen Projekt auswählen (aktuelles IDEA Projekt</w:t>
      </w:r>
      <w:r w:rsidR="0083360A" w:rsidRPr="00AE6118">
        <w:t xml:space="preserve">) </w:t>
      </w:r>
      <w:r w:rsidR="001C1EB8" w:rsidRPr="00AE6118">
        <w:t>oder eine Datei aus einem anderen IDEA Projekt (anderes IDEA Projekt).</w:t>
      </w:r>
    </w:p>
    <w:p w14:paraId="6C927E86" w14:textId="77777777" w:rsidR="001C1EB8" w:rsidRPr="00AE6118" w:rsidRDefault="001C1EB8" w:rsidP="001C1EB8">
      <w:pPr>
        <w:pStyle w:val="Listenabsatz"/>
      </w:pPr>
      <w:r w:rsidRPr="00AE6118">
        <w:t xml:space="preserve">Wählen Sie den entsprechenden Radiobutton. </w:t>
      </w:r>
    </w:p>
    <w:p w14:paraId="6AE1D888" w14:textId="47D62D6D" w:rsidR="007670E9" w:rsidRPr="00AE6118" w:rsidRDefault="00286FCF" w:rsidP="001C1EB8">
      <w:pPr>
        <w:pStyle w:val="Listenabsatz"/>
        <w:numPr>
          <w:ilvl w:val="0"/>
          <w:numId w:val="22"/>
        </w:numPr>
      </w:pPr>
      <w:r w:rsidRPr="00AE6118">
        <w:t>Haben Sie „CSV Datei“ oder „anderes IDEA Projekt“ gewählt, k</w:t>
      </w:r>
      <w:r w:rsidR="001C1EB8" w:rsidRPr="00AE6118">
        <w:t xml:space="preserve">licken </w:t>
      </w:r>
      <w:r w:rsidRPr="00AE6118">
        <w:t xml:space="preserve">Sie </w:t>
      </w:r>
      <w:r w:rsidR="001C1EB8" w:rsidRPr="00AE6118">
        <w:t>auf Durchsuchen. Geben Sie den Pfad der gewünschten Datei an.</w:t>
      </w:r>
      <w:r w:rsidR="0083360A" w:rsidRPr="00AE6118">
        <w:t xml:space="preserve"> Die CSV Datei wird neu </w:t>
      </w:r>
      <w:r w:rsidR="00B3039C" w:rsidRPr="00AE6118">
        <w:t>importiert</w:t>
      </w:r>
      <w:r w:rsidR="0083360A" w:rsidRPr="00AE6118">
        <w:t>. Eine IDEA Datei aus einem anderen Projekt muss im Format IMD vorliegen.</w:t>
      </w:r>
    </w:p>
    <w:p w14:paraId="43E9B7BA" w14:textId="1756D310" w:rsidR="00286FCF" w:rsidRPr="00AE6118" w:rsidRDefault="00286FCF" w:rsidP="001C1EB8">
      <w:pPr>
        <w:pStyle w:val="Listenabsatz"/>
        <w:numPr>
          <w:ilvl w:val="0"/>
          <w:numId w:val="22"/>
        </w:numPr>
      </w:pPr>
      <w:r w:rsidRPr="00AE6118">
        <w:t>Haben Sie „aktuelles IDEA Projekt“ gewählt, erhalten Sie einen Vorschlag der OBR-Konten aus dem aktuellen Projekt. Sollten hier keine geeigneten Dateien gefunden werden, wählen Sie bitte eine andere Importmöglichkeit.</w:t>
      </w:r>
    </w:p>
    <w:p w14:paraId="3A24EB63" w14:textId="39923FDE" w:rsidR="001C1EB8" w:rsidRPr="00AE6118" w:rsidRDefault="00BF278C" w:rsidP="001C1EB8">
      <w:pPr>
        <w:pStyle w:val="Listenabsatz"/>
        <w:numPr>
          <w:ilvl w:val="0"/>
          <w:numId w:val="22"/>
        </w:numPr>
      </w:pPr>
      <w:r w:rsidRPr="00AE6118">
        <w:t>Wählen Sie zudem</w:t>
      </w:r>
      <w:r w:rsidR="001C1EB8" w:rsidRPr="00AE6118">
        <w:t xml:space="preserve"> den Pfad zu den Umsetzungen </w:t>
      </w:r>
      <w:r w:rsidR="0083360A" w:rsidRPr="00AE6118">
        <w:t xml:space="preserve">für das aktuelle und das vorherige Geschäftsjahr </w:t>
      </w:r>
      <w:r w:rsidR="001C1EB8" w:rsidRPr="00AE6118">
        <w:t>aus.</w:t>
      </w:r>
      <w:r w:rsidR="0083360A" w:rsidRPr="00AE6118">
        <w:t xml:space="preserve"> Die Umsetzungen müssen als CSV Dateien vorliegen.</w:t>
      </w:r>
    </w:p>
    <w:p w14:paraId="64AD1E8A" w14:textId="4DA9A160" w:rsidR="001C1EB8" w:rsidRDefault="00286FCF" w:rsidP="001C1EB8">
      <w:pPr>
        <w:jc w:val="center"/>
      </w:pPr>
      <w:r w:rsidRPr="00AE6118">
        <w:rPr>
          <w:noProof/>
        </w:rPr>
        <w:lastRenderedPageBreak/>
        <w:drawing>
          <wp:inline distT="0" distB="0" distL="0" distR="0" wp14:anchorId="7FA0CC4B" wp14:editId="71AEF531">
            <wp:extent cx="5411337" cy="2285602"/>
            <wp:effectExtent l="0" t="0" r="0"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27971" cy="2292628"/>
                    </a:xfrm>
                    <a:prstGeom prst="rect">
                      <a:avLst/>
                    </a:prstGeom>
                  </pic:spPr>
                </pic:pic>
              </a:graphicData>
            </a:graphic>
          </wp:inline>
        </w:drawing>
      </w:r>
    </w:p>
    <w:p w14:paraId="51FC80A2" w14:textId="77777777" w:rsidR="00B3039C" w:rsidRPr="00AE6118" w:rsidRDefault="00B3039C" w:rsidP="001C1EB8">
      <w:pPr>
        <w:jc w:val="center"/>
      </w:pPr>
    </w:p>
    <w:p w14:paraId="689E36F9" w14:textId="3436E7A6" w:rsidR="001C1EB8" w:rsidRPr="00AE6118" w:rsidRDefault="001C1EB8" w:rsidP="007670E9">
      <w:r w:rsidRPr="00AE6118">
        <w:t>Alle Angaben sind zwingend für beide Zeiträume zu tätigen.</w:t>
      </w:r>
    </w:p>
    <w:p w14:paraId="3961ACF0" w14:textId="2E618596" w:rsidR="001C1EB8" w:rsidRPr="00AE6118" w:rsidRDefault="001C1EB8" w:rsidP="007670E9">
      <w:r w:rsidRPr="00AE6118">
        <w:t>Bestätigen Sie Ihre Eingaben und folgen den Anweisungen in den folgenden Dialogen.</w:t>
      </w:r>
    </w:p>
    <w:p w14:paraId="39364E80" w14:textId="45C6A3EA" w:rsidR="001C1EB8" w:rsidRDefault="001C1EB8" w:rsidP="00FF166D">
      <w:pPr>
        <w:rPr>
          <w:rFonts w:cstheme="minorHAnsi"/>
        </w:rPr>
      </w:pPr>
      <w:r w:rsidRPr="00AE6118">
        <w:rPr>
          <w:rFonts w:cstheme="minorHAnsi"/>
        </w:rPr>
        <w:t>Ist die Schnittstelle vollständig durchgeführt erhalten Sie untenstehenden Dialog.</w:t>
      </w:r>
    </w:p>
    <w:p w14:paraId="610BB9C4" w14:textId="77777777" w:rsidR="00B3039C" w:rsidRPr="00AE6118" w:rsidRDefault="00B3039C" w:rsidP="00B3039C">
      <w:pPr>
        <w:jc w:val="center"/>
        <w:rPr>
          <w:rFonts w:cstheme="minorHAnsi"/>
        </w:rPr>
      </w:pPr>
    </w:p>
    <w:p w14:paraId="43DFBCF4" w14:textId="7FA4C08C" w:rsidR="003A7568" w:rsidRDefault="001C1EB8" w:rsidP="001C1EB8">
      <w:pPr>
        <w:jc w:val="center"/>
        <w:rPr>
          <w:rFonts w:cstheme="minorHAnsi"/>
        </w:rPr>
      </w:pPr>
      <w:r w:rsidRPr="00AE6118">
        <w:rPr>
          <w:rFonts w:cstheme="minorHAnsi"/>
          <w:noProof/>
        </w:rPr>
        <w:drawing>
          <wp:inline distT="0" distB="0" distL="0" distR="0" wp14:anchorId="4D2410A3" wp14:editId="637E931F">
            <wp:extent cx="4209690" cy="3594191"/>
            <wp:effectExtent l="0" t="0" r="635" b="635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16109" cy="3599672"/>
                    </a:xfrm>
                    <a:prstGeom prst="rect">
                      <a:avLst/>
                    </a:prstGeom>
                  </pic:spPr>
                </pic:pic>
              </a:graphicData>
            </a:graphic>
          </wp:inline>
        </w:drawing>
      </w:r>
    </w:p>
    <w:p w14:paraId="212290F6" w14:textId="77777777" w:rsidR="00B3039C" w:rsidRPr="00AE6118" w:rsidRDefault="00B3039C" w:rsidP="001C1EB8">
      <w:pPr>
        <w:jc w:val="center"/>
        <w:rPr>
          <w:rFonts w:cstheme="minorHAnsi"/>
        </w:rPr>
      </w:pPr>
    </w:p>
    <w:p w14:paraId="5E0EFA4A" w14:textId="48322A9D" w:rsidR="001C1EB8" w:rsidRPr="00AE6118" w:rsidRDefault="003A7568" w:rsidP="003A7568">
      <w:pPr>
        <w:rPr>
          <w:rFonts w:cstheme="minorHAnsi"/>
        </w:rPr>
      </w:pPr>
      <w:r w:rsidRPr="00AE6118">
        <w:rPr>
          <w:rFonts w:cstheme="minorHAnsi"/>
        </w:rPr>
        <w:br w:type="page"/>
      </w:r>
    </w:p>
    <w:p w14:paraId="514EBF12" w14:textId="4547EBA1" w:rsidR="00FA5A12" w:rsidRPr="00B273CC" w:rsidRDefault="00FA5A12" w:rsidP="53E6B344">
      <w:pPr>
        <w:pStyle w:val="berschrift3"/>
        <w:numPr>
          <w:ilvl w:val="0"/>
          <w:numId w:val="29"/>
        </w:numPr>
      </w:pPr>
      <w:bookmarkStart w:id="23" w:name="_Toc171328722"/>
      <w:r w:rsidRPr="53E6B344">
        <w:lastRenderedPageBreak/>
        <w:t>SK-</w:t>
      </w:r>
      <w:proofErr w:type="spellStart"/>
      <w:r w:rsidRPr="53E6B344">
        <w:t>FuR</w:t>
      </w:r>
      <w:proofErr w:type="spellEnd"/>
      <w:r w:rsidRPr="53E6B344">
        <w:t xml:space="preserve"> –Import Routine Nachbuchungen</w:t>
      </w:r>
      <w:bookmarkEnd w:id="23"/>
    </w:p>
    <w:p w14:paraId="6911F6C2" w14:textId="77777777" w:rsidR="00B273CC" w:rsidRPr="00EF2F9A" w:rsidRDefault="00B273CC" w:rsidP="00FA5A12"/>
    <w:p w14:paraId="5504E736" w14:textId="69CC98E2" w:rsidR="00FA5A12" w:rsidRPr="00AE6118" w:rsidRDefault="00FA5A12" w:rsidP="00FA5A12">
      <w:r w:rsidRPr="00AE6118">
        <w:t>Diese Importschnittstelle importiert die Nachbuchungen, um diese bei manuellen Prüfungen zu verwenden.</w:t>
      </w:r>
    </w:p>
    <w:p w14:paraId="3826DC02" w14:textId="77777777" w:rsidR="00FA5A12" w:rsidRPr="00AE6118" w:rsidRDefault="00FA5A12" w:rsidP="00FA5A12">
      <w:r w:rsidRPr="00AE6118">
        <w:t>Sie benötigen folgende Dateien aus der Datenanforderung:</w:t>
      </w:r>
    </w:p>
    <w:p w14:paraId="4BBE8A65" w14:textId="4DF84244" w:rsidR="00FA5A12" w:rsidRPr="00AE6118" w:rsidRDefault="00FA5A12" w:rsidP="00FA5A12">
      <w:pPr>
        <w:pStyle w:val="Listenabsatz"/>
        <w:numPr>
          <w:ilvl w:val="0"/>
          <w:numId w:val="15"/>
        </w:numPr>
      </w:pPr>
      <w:r w:rsidRPr="00AE6118">
        <w:t>Nachbuchungen (NABU)</w:t>
      </w:r>
    </w:p>
    <w:p w14:paraId="67D010AB" w14:textId="55E7E76E" w:rsidR="00FA5A12" w:rsidRPr="00AE6118" w:rsidRDefault="00FA5A12" w:rsidP="00FA5A12">
      <w:r w:rsidRPr="00AE6118">
        <w:t>Starten Sie die Import Routine.</w:t>
      </w:r>
    </w:p>
    <w:p w14:paraId="3CA637A9" w14:textId="49CCE732" w:rsidR="00FA5A12" w:rsidRPr="00AE6118" w:rsidRDefault="00FA5A12" w:rsidP="00EB7E91">
      <w:pPr>
        <w:pStyle w:val="Listenabsatz"/>
        <w:numPr>
          <w:ilvl w:val="0"/>
          <w:numId w:val="23"/>
        </w:numPr>
      </w:pPr>
      <w:r w:rsidRPr="00AE6118">
        <w:t xml:space="preserve">Wählen Sie die zu </w:t>
      </w:r>
      <w:r w:rsidR="0011333E" w:rsidRPr="00AE6118">
        <w:t>importierende</w:t>
      </w:r>
      <w:r w:rsidRPr="00AE6118">
        <w:t xml:space="preserve"> Datei.</w:t>
      </w:r>
    </w:p>
    <w:p w14:paraId="2A9A8B9D" w14:textId="1B7A9C4D" w:rsidR="00CA29E5" w:rsidRPr="00AE6118" w:rsidRDefault="00117F5D" w:rsidP="00EB7E91">
      <w:pPr>
        <w:pStyle w:val="Listenabsatz"/>
        <w:numPr>
          <w:ilvl w:val="0"/>
          <w:numId w:val="23"/>
        </w:numPr>
      </w:pPr>
      <w:r w:rsidRPr="00AE6118">
        <w:t>Sie können den neuen Stand der OBR-Konten importieren (optional), die neue OBR-Konten-Datei wird im Projekt angelegt, mit aktuellem Datum als Suffix im Namen.</w:t>
      </w:r>
    </w:p>
    <w:p w14:paraId="0AA99896" w14:textId="2A2F2551" w:rsidR="00117F5D" w:rsidRPr="00AE6118" w:rsidRDefault="00117F5D" w:rsidP="00EB7E91">
      <w:pPr>
        <w:pStyle w:val="Listenabsatz"/>
        <w:numPr>
          <w:ilvl w:val="0"/>
          <w:numId w:val="23"/>
        </w:numPr>
      </w:pPr>
      <w:r w:rsidRPr="00AE6118">
        <w:t>Durch Setzen des Häkchens bei " Umsatzlisten nach Import aktualisieren" wird die Umsatzliste um die Nachbuchungen erweitert. Durch den sukzessiven Import der Nachbuchungen werden keine Dubletten in der Umsatzliste erzeugt, sondern nur neue Nachbuchungen in die Umsatzliste hinzugefügt.</w:t>
      </w:r>
    </w:p>
    <w:p w14:paraId="38088AC7" w14:textId="0A576078" w:rsidR="007709C0" w:rsidRPr="00AE6118" w:rsidRDefault="007709C0" w:rsidP="00EB7E91">
      <w:pPr>
        <w:pStyle w:val="Listenabsatz"/>
        <w:numPr>
          <w:ilvl w:val="0"/>
          <w:numId w:val="23"/>
        </w:numPr>
      </w:pPr>
      <w:r w:rsidRPr="00AE6118">
        <w:t>Wenn das Häkchen bei „Umsatzlisten nach Import aktualisieren“ gesetzt ist und ein neuer Stand der OBR-Konten importiert wird, werden auch die Salden in den Umsatzlisten aktualisiert.</w:t>
      </w:r>
    </w:p>
    <w:p w14:paraId="3B192018" w14:textId="77777777" w:rsidR="00EB7E91" w:rsidRPr="00AE6118" w:rsidRDefault="00FA5A12" w:rsidP="00EB7E91">
      <w:pPr>
        <w:pStyle w:val="Listenabsatz"/>
        <w:numPr>
          <w:ilvl w:val="0"/>
          <w:numId w:val="23"/>
        </w:numPr>
      </w:pPr>
      <w:r w:rsidRPr="00AE6118">
        <w:t xml:space="preserve">Sie können die Datei während des Importes auf Kontonummern oder </w:t>
      </w:r>
    </w:p>
    <w:p w14:paraId="7FE58225" w14:textId="4D1E9C81" w:rsidR="00B273CC" w:rsidRPr="00AE6118" w:rsidRDefault="00FA5A12" w:rsidP="00EF2F9A">
      <w:pPr>
        <w:pStyle w:val="Listenabsatz"/>
        <w:numPr>
          <w:ilvl w:val="0"/>
          <w:numId w:val="23"/>
        </w:numPr>
      </w:pPr>
      <w:r w:rsidRPr="00AE6118">
        <w:t>Rahmennummern filtern. Für weitere Informationen beachten Sie das Kapitel 7.1.2 Experten Modus.</w:t>
      </w:r>
    </w:p>
    <w:p w14:paraId="6A00895A" w14:textId="2A66DAA1" w:rsidR="00F63A4F" w:rsidRPr="00AE6118" w:rsidRDefault="00CA29E5" w:rsidP="00EF2F9A">
      <w:pPr>
        <w:jc w:val="center"/>
      </w:pPr>
      <w:r w:rsidRPr="00AE6118">
        <w:rPr>
          <w:noProof/>
        </w:rPr>
        <w:drawing>
          <wp:inline distT="0" distB="0" distL="0" distR="0" wp14:anchorId="6363CD08" wp14:editId="50F2BD5B">
            <wp:extent cx="5897880" cy="3920490"/>
            <wp:effectExtent l="0" t="0" r="7620" b="3810"/>
            <wp:docPr id="1865505670" name="Grafik 1" descr="Ein Bild, das Text, Screenshot, Softwar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505670" name="Grafik 1" descr="Ein Bild, das Text, Screenshot, Software, Diagramm enthält.&#10;&#10;Automatisch generierte Beschreibu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97880" cy="3920490"/>
                    </a:xfrm>
                    <a:prstGeom prst="rect">
                      <a:avLst/>
                    </a:prstGeom>
                    <a:noFill/>
                    <a:ln>
                      <a:noFill/>
                    </a:ln>
                  </pic:spPr>
                </pic:pic>
              </a:graphicData>
            </a:graphic>
          </wp:inline>
        </w:drawing>
      </w:r>
    </w:p>
    <w:p w14:paraId="55CB2FE3" w14:textId="5DE71457" w:rsidR="00FA5A12" w:rsidRPr="00AE6118" w:rsidRDefault="00FA5A12" w:rsidP="00FA5A12">
      <w:pPr>
        <w:rPr>
          <w:rFonts w:cstheme="minorHAnsi"/>
        </w:rPr>
      </w:pPr>
      <w:r w:rsidRPr="00AE6118">
        <w:rPr>
          <w:rFonts w:cstheme="minorHAnsi"/>
        </w:rPr>
        <w:lastRenderedPageBreak/>
        <w:t>Bestätigen Sie Ihre Eingaben mit „OK“.</w:t>
      </w:r>
    </w:p>
    <w:p w14:paraId="07E4F785" w14:textId="77D5D273" w:rsidR="006E09E2" w:rsidRPr="00AE6118" w:rsidRDefault="00FA5A12" w:rsidP="00FA5A12">
      <w:pPr>
        <w:rPr>
          <w:rFonts w:cstheme="minorHAnsi"/>
        </w:rPr>
      </w:pPr>
      <w:r w:rsidRPr="00AE6118">
        <w:rPr>
          <w:rFonts w:cstheme="minorHAnsi"/>
        </w:rPr>
        <w:t>Im anschließenden Dialog</w:t>
      </w:r>
      <w:r w:rsidR="00EB7E91" w:rsidRPr="00AE6118">
        <w:rPr>
          <w:rFonts w:cstheme="minorHAnsi"/>
        </w:rPr>
        <w:t xml:space="preserve"> klicken Sie bitte auf Importieren.</w:t>
      </w:r>
    </w:p>
    <w:p w14:paraId="102231FB" w14:textId="6B4D19D5" w:rsidR="006E09E2" w:rsidRDefault="006E09E2" w:rsidP="00FA5A12">
      <w:pPr>
        <w:rPr>
          <w:rFonts w:cstheme="minorHAnsi"/>
        </w:rPr>
      </w:pPr>
      <w:r w:rsidRPr="00AE6118">
        <w:rPr>
          <w:rFonts w:cstheme="minorHAnsi"/>
        </w:rPr>
        <w:t>Ist die Schnittstelle vollständig durchgeführt erhalten Sie untenstehenden Dialog.</w:t>
      </w:r>
    </w:p>
    <w:p w14:paraId="01FCC79A" w14:textId="77777777" w:rsidR="00EF2F9A" w:rsidRPr="00AE6118" w:rsidRDefault="00EF2F9A" w:rsidP="00EF2F9A">
      <w:pPr>
        <w:jc w:val="center"/>
        <w:rPr>
          <w:rFonts w:cstheme="minorHAnsi"/>
        </w:rPr>
      </w:pPr>
    </w:p>
    <w:p w14:paraId="372A5BC2" w14:textId="41D79BE2" w:rsidR="00F623DE" w:rsidRPr="00AE6118" w:rsidRDefault="00F623DE" w:rsidP="00F623DE">
      <w:pPr>
        <w:jc w:val="center"/>
        <w:rPr>
          <w:rFonts w:cstheme="minorHAnsi"/>
        </w:rPr>
      </w:pPr>
      <w:r w:rsidRPr="00AE6118">
        <w:rPr>
          <w:noProof/>
        </w:rPr>
        <w:drawing>
          <wp:inline distT="0" distB="0" distL="0" distR="0" wp14:anchorId="59F3573E" wp14:editId="610C8F6C">
            <wp:extent cx="4810835" cy="4098119"/>
            <wp:effectExtent l="0" t="0" r="8890" b="0"/>
            <wp:docPr id="719587621" name="Grafik 3"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587621" name="Grafik 3" descr="Ein Bild, das Text, Elektronik, Screenshot, Software enthält.&#10;&#10;Automatisch generierte Beschreibu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42213" cy="4124848"/>
                    </a:xfrm>
                    <a:prstGeom prst="rect">
                      <a:avLst/>
                    </a:prstGeom>
                    <a:noFill/>
                    <a:ln>
                      <a:noFill/>
                    </a:ln>
                  </pic:spPr>
                </pic:pic>
              </a:graphicData>
            </a:graphic>
          </wp:inline>
        </w:drawing>
      </w:r>
    </w:p>
    <w:p w14:paraId="6D30D28F" w14:textId="77777777" w:rsidR="00F623DE" w:rsidRPr="00AE6118" w:rsidRDefault="00F623DE" w:rsidP="00EF2F9A">
      <w:pPr>
        <w:jc w:val="center"/>
        <w:rPr>
          <w:rFonts w:cstheme="minorHAnsi"/>
        </w:rPr>
      </w:pPr>
    </w:p>
    <w:p w14:paraId="0BD42ED5" w14:textId="0783FA95" w:rsidR="00CA29E5" w:rsidRPr="00AE6118" w:rsidRDefault="00CA29E5" w:rsidP="00CA29E5">
      <w:pPr>
        <w:rPr>
          <w:rFonts w:cstheme="minorHAnsi"/>
        </w:rPr>
      </w:pPr>
      <w:r w:rsidRPr="00AE6118">
        <w:rPr>
          <w:rFonts w:cstheme="minorHAnsi"/>
        </w:rPr>
        <w:t>Nach der Mehrfachinstallation der App oder erneute Datenaufbereitung (bei Import der Nachbuchungen) klicken Sie bitte beim Öffnen der "Auswahl und Durchführung von Prüfungsschritten" immer auf "Ansicht aktualisieren" in der linken oberen Ecke des Fensters, damit nicht mehrfache Prüfungsschritte angezeigt werden.</w:t>
      </w:r>
    </w:p>
    <w:p w14:paraId="08B761FF" w14:textId="7423F9AF" w:rsidR="007117A5" w:rsidRDefault="00CA29E5" w:rsidP="00A01F6B">
      <w:pPr>
        <w:jc w:val="center"/>
        <w:rPr>
          <w:szCs w:val="24"/>
        </w:rPr>
      </w:pPr>
      <w:r w:rsidRPr="00AE6118">
        <w:rPr>
          <w:noProof/>
        </w:rPr>
        <w:lastRenderedPageBreak/>
        <w:drawing>
          <wp:inline distT="0" distB="0" distL="0" distR="0" wp14:anchorId="5DB26CB8" wp14:editId="050AAD24">
            <wp:extent cx="5117911" cy="3020425"/>
            <wp:effectExtent l="0" t="0" r="6985" b="8890"/>
            <wp:docPr id="1418641307" name="Grafik 1" descr="Ein Bild, das Text, Software, Zahl,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641307" name="Grafik 1" descr="Ein Bild, das Text, Software, Zahl, Webseite enthält.&#10;&#10;Automatisch generierte Beschreibu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36161" cy="3031195"/>
                    </a:xfrm>
                    <a:prstGeom prst="rect">
                      <a:avLst/>
                    </a:prstGeom>
                    <a:noFill/>
                    <a:ln>
                      <a:noFill/>
                    </a:ln>
                  </pic:spPr>
                </pic:pic>
              </a:graphicData>
            </a:graphic>
          </wp:inline>
        </w:drawing>
      </w:r>
    </w:p>
    <w:p w14:paraId="121D3112" w14:textId="77777777" w:rsidR="00E8308E" w:rsidRPr="00AE6118" w:rsidRDefault="00E8308E" w:rsidP="00A01F6B">
      <w:pPr>
        <w:jc w:val="center"/>
        <w:rPr>
          <w:szCs w:val="24"/>
        </w:rPr>
      </w:pPr>
    </w:p>
    <w:p w14:paraId="01ACE7AE" w14:textId="3FC0BC5F" w:rsidR="00F8095B" w:rsidRPr="00AE6118" w:rsidRDefault="00F8095B" w:rsidP="00F63A4F">
      <w:pPr>
        <w:pStyle w:val="berschrift2"/>
      </w:pPr>
      <w:bookmarkStart w:id="24" w:name="_Toc90901347"/>
      <w:bookmarkStart w:id="25" w:name="_Toc171328723"/>
      <w:r>
        <w:t>Importierte Daten aufbereiten</w:t>
      </w:r>
      <w:bookmarkEnd w:id="24"/>
      <w:bookmarkEnd w:id="25"/>
    </w:p>
    <w:p w14:paraId="1060DFE7" w14:textId="77777777" w:rsidR="00F63A4F" w:rsidRDefault="00F63A4F" w:rsidP="00F8095B"/>
    <w:p w14:paraId="600764E6" w14:textId="3417CEAF" w:rsidR="00F8095B" w:rsidRPr="00AE6118" w:rsidRDefault="00F8095B" w:rsidP="00F8095B">
      <w:r w:rsidRPr="00AE6118">
        <w:t>Dieser Workflowschritt dient aktuell der Anzeige von Protokolldateien von allen im Projekt durchgeführten Importschnittstellen. Dieser wird folglich nur im Supportfall benötigt und nicht für den regulären Gebrauch der App.</w:t>
      </w:r>
    </w:p>
    <w:p w14:paraId="2DDE24A0" w14:textId="3AD22D31" w:rsidR="00F8095B" w:rsidRDefault="00F8095B" w:rsidP="00F8095B">
      <w:r w:rsidRPr="00AE6118">
        <w:t>Sie können sich die Ausführungsprotokolle der jeweiligen Durchführung anzeigen lassen. Klicken Sie dazu auf eine Zahl in der Spalte „Ausgabe“.</w:t>
      </w:r>
    </w:p>
    <w:p w14:paraId="41668AFD" w14:textId="77777777" w:rsidR="00F63A4F" w:rsidRPr="00AE6118" w:rsidRDefault="00F63A4F" w:rsidP="00F63A4F">
      <w:pPr>
        <w:jc w:val="right"/>
      </w:pPr>
    </w:p>
    <w:p w14:paraId="2C1C7211" w14:textId="6B64C226" w:rsidR="00F8095B" w:rsidRDefault="00F8095B" w:rsidP="00F8095B">
      <w:r w:rsidRPr="00AE6118">
        <w:rPr>
          <w:noProof/>
        </w:rPr>
        <w:drawing>
          <wp:inline distT="0" distB="0" distL="0" distR="0" wp14:anchorId="0675421F" wp14:editId="771F2F6D">
            <wp:extent cx="5897880" cy="1454150"/>
            <wp:effectExtent l="0" t="0" r="762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97880" cy="1454150"/>
                    </a:xfrm>
                    <a:prstGeom prst="rect">
                      <a:avLst/>
                    </a:prstGeom>
                  </pic:spPr>
                </pic:pic>
              </a:graphicData>
            </a:graphic>
          </wp:inline>
        </w:drawing>
      </w:r>
    </w:p>
    <w:p w14:paraId="05D76C1F" w14:textId="77777777" w:rsidR="00F63A4F" w:rsidRPr="00AE6118" w:rsidRDefault="00F63A4F" w:rsidP="00F63A4F">
      <w:pPr>
        <w:jc w:val="center"/>
      </w:pPr>
    </w:p>
    <w:p w14:paraId="20B6D673" w14:textId="645A9256" w:rsidR="00322105" w:rsidRPr="00AE6118" w:rsidRDefault="00322105" w:rsidP="00F63A4F">
      <w:pPr>
        <w:pStyle w:val="berschrift2"/>
      </w:pPr>
      <w:bookmarkStart w:id="26" w:name="_Toc90901348"/>
      <w:bookmarkStart w:id="27" w:name="_Toc171328724"/>
      <w:r>
        <w:t>Prüfungsschritte ausführen</w:t>
      </w:r>
      <w:bookmarkEnd w:id="26"/>
      <w:bookmarkEnd w:id="27"/>
    </w:p>
    <w:p w14:paraId="55B07495" w14:textId="77777777" w:rsidR="00F63A4F" w:rsidRDefault="00F63A4F" w:rsidP="00322105"/>
    <w:p w14:paraId="214DBABE" w14:textId="71D00DDB" w:rsidR="00322105" w:rsidRPr="00AE6118" w:rsidRDefault="00322105" w:rsidP="00322105">
      <w:r w:rsidRPr="00AE6118">
        <w:t>Im nächsten Schritt können über den Menüpunkt „Prüfungsschritte ausführen“ die eigentlichen Analysen auf den importierten Datenbestand ausgeführt werden.</w:t>
      </w:r>
    </w:p>
    <w:p w14:paraId="5724E5BA" w14:textId="22EDF789" w:rsidR="00284C1E" w:rsidRPr="00AE6118" w:rsidRDefault="007A306F" w:rsidP="00284C1E">
      <w:pPr>
        <w:pStyle w:val="Listenabsatz"/>
        <w:numPr>
          <w:ilvl w:val="0"/>
          <w:numId w:val="18"/>
        </w:numPr>
      </w:pPr>
      <w:r w:rsidRPr="00AE6118">
        <w:t>Über den Navigationsbaum auf der linken</w:t>
      </w:r>
      <w:r w:rsidR="00B461A0" w:rsidRPr="00AE6118">
        <w:t xml:space="preserve"> oberen Seite des Bildschirms kann die Ansicht</w:t>
      </w:r>
      <w:r w:rsidRPr="00AE6118">
        <w:t xml:space="preserve"> </w:t>
      </w:r>
      <w:r w:rsidR="00B461A0" w:rsidRPr="00AE6118">
        <w:t>der</w:t>
      </w:r>
      <w:r w:rsidRPr="00AE6118">
        <w:t xml:space="preserve"> Prüfungsschritte </w:t>
      </w:r>
      <w:r w:rsidR="00B461A0" w:rsidRPr="00AE6118">
        <w:t>für</w:t>
      </w:r>
      <w:r w:rsidRPr="00AE6118">
        <w:t xml:space="preserve"> bestimmte Prü</w:t>
      </w:r>
      <w:r w:rsidR="00D46299" w:rsidRPr="00AE6118">
        <w:t>fungsbereiche gefiltert werden</w:t>
      </w:r>
      <w:r w:rsidR="005E19B7" w:rsidRPr="00AE6118">
        <w:t>.</w:t>
      </w:r>
      <w:r w:rsidR="00D46299" w:rsidRPr="00AE6118">
        <w:t xml:space="preserve"> Haben Sie den </w:t>
      </w:r>
      <w:r w:rsidR="00D46299" w:rsidRPr="00AE6118">
        <w:lastRenderedPageBreak/>
        <w:t>Überordner SK-</w:t>
      </w:r>
      <w:proofErr w:type="spellStart"/>
      <w:r w:rsidR="00D46299" w:rsidRPr="00AE6118">
        <w:t>FuR</w:t>
      </w:r>
      <w:proofErr w:type="spellEnd"/>
      <w:r w:rsidR="00D46299" w:rsidRPr="00AE6118">
        <w:t xml:space="preserve"> ausgewählt werden jegliche in der App enthaltene Prüfungsschritte angezeigt.</w:t>
      </w:r>
    </w:p>
    <w:p w14:paraId="66BC063A" w14:textId="5FC3B40C" w:rsidR="007A306F" w:rsidRPr="00AE6118" w:rsidRDefault="007A306F" w:rsidP="00284C1E">
      <w:pPr>
        <w:pStyle w:val="Listenabsatz"/>
        <w:numPr>
          <w:ilvl w:val="0"/>
          <w:numId w:val="18"/>
        </w:numPr>
      </w:pPr>
      <w:r w:rsidRPr="00AE6118">
        <w:t>Für jeden Prüf</w:t>
      </w:r>
      <w:r w:rsidR="00B461A0" w:rsidRPr="00AE6118">
        <w:t>ungs</w:t>
      </w:r>
      <w:r w:rsidRPr="00AE6118">
        <w:t>schritt gibt es im linken unteren Teil des Bildschirms eine Beschreibung des Prüfungsziels und möglicher Besonderheiten, die bei der Ausführung oder der Interpretation der Ergebnisse des Prüfungsschritts zu berücksichtigen sind. Die Beschreibung kann über Rechtsklick mit einer Zoomfunktion vollständig angezeigt werden.</w:t>
      </w:r>
      <w:r w:rsidR="00AB184D" w:rsidRPr="00AE6118">
        <w:t xml:space="preserve"> Beachten Sie auch den zweiten Reiter „Hinweise“, um mehr Informationen zu den aufbereiteten Datensätzen und Filtern zu erhalten.</w:t>
      </w:r>
    </w:p>
    <w:p w14:paraId="58CDE42B" w14:textId="6250505D" w:rsidR="00C13BC4" w:rsidRPr="00AE6118" w:rsidRDefault="00C13BC4" w:rsidP="00E51BF5">
      <w:pPr>
        <w:pStyle w:val="Listenabsatz"/>
        <w:numPr>
          <w:ilvl w:val="0"/>
          <w:numId w:val="18"/>
        </w:numPr>
      </w:pPr>
      <w:r w:rsidRPr="00AE6118">
        <w:t xml:space="preserve">Durch die Importschnittstelle </w:t>
      </w:r>
      <w:r w:rsidR="00284C1E" w:rsidRPr="00AE6118">
        <w:t>wurde den Prüfungssch</w:t>
      </w:r>
      <w:r w:rsidR="00C629FD" w:rsidRPr="00AE6118">
        <w:t>ritten eine Datei, auf der der P</w:t>
      </w:r>
      <w:r w:rsidR="00284C1E" w:rsidRPr="00AE6118">
        <w:t xml:space="preserve">rüfungsschritt ausgeführt </w:t>
      </w:r>
      <w:r w:rsidR="006F1B22" w:rsidRPr="00AE6118">
        <w:t>wird,</w:t>
      </w:r>
      <w:r w:rsidR="00284C1E" w:rsidRPr="00AE6118">
        <w:t xml:space="preserve"> zugeordnet. Die ist in der Spalte „Zugewiesene Datei“ und an der Spalte „Mit Tag versehen“ zu erkennen. Ist e</w:t>
      </w:r>
      <w:r w:rsidR="00E51BF5" w:rsidRPr="00AE6118">
        <w:t>in P</w:t>
      </w:r>
      <w:r w:rsidR="00284C1E" w:rsidRPr="00AE6118">
        <w:t>rüfungsschritt ausführbar</w:t>
      </w:r>
      <w:r w:rsidR="00E51BF5" w:rsidRPr="00AE6118">
        <w:t>, muss dieser in der Spalte „Mit Tag versehen“ mit „Ja“ eingetragen sein und die „zugewiesenen Datei“ muss gefüllt sein.</w:t>
      </w:r>
    </w:p>
    <w:p w14:paraId="5C3A620C" w14:textId="260B0D29" w:rsidR="00E51BF5" w:rsidRPr="00AE6118" w:rsidRDefault="00E51BF5" w:rsidP="00E51BF5">
      <w:pPr>
        <w:pStyle w:val="Listenabsatz"/>
      </w:pPr>
      <w:r w:rsidRPr="00AE6118">
        <w:t>D</w:t>
      </w:r>
      <w:r w:rsidR="00B461A0" w:rsidRPr="00AE6118">
        <w:t>er Prüfungsschritt zur Stichpro</w:t>
      </w:r>
      <w:r w:rsidRPr="00AE6118">
        <w:t>benziehung bildet hier eine Ausnahme. Weitere Informationen hierzu erhalten Sie im Hinweis zum Prüfungsschritt selbst.</w:t>
      </w:r>
    </w:p>
    <w:p w14:paraId="148867AF" w14:textId="6F5A9A93" w:rsidR="00C13BC4" w:rsidRPr="00AE6118" w:rsidRDefault="00E51BF5" w:rsidP="00E51BF5">
      <w:pPr>
        <w:pStyle w:val="Listenabsatz"/>
        <w:numPr>
          <w:ilvl w:val="0"/>
          <w:numId w:val="18"/>
        </w:numPr>
      </w:pPr>
      <w:r w:rsidRPr="00AE6118">
        <w:t>Sie können einen Prüfungsschritt über den Playbutton in der Spalte „Status“ starten.</w:t>
      </w:r>
    </w:p>
    <w:p w14:paraId="01E8E53A" w14:textId="7019A76E" w:rsidR="00E51BF5" w:rsidRPr="00AE6118" w:rsidRDefault="00E51BF5" w:rsidP="00E51BF5">
      <w:pPr>
        <w:pStyle w:val="Listenabsatz"/>
      </w:pPr>
      <w:r w:rsidRPr="00AE6118">
        <w:t>Alternativ können sie auch eine Mehrzahl an Prüfungsschritten auf der linken Seite markieren und über den Reiter „HOME“ nacheinander ausführen lassen.</w:t>
      </w:r>
    </w:p>
    <w:p w14:paraId="28F188E4" w14:textId="39A1B197" w:rsidR="00476604" w:rsidRPr="00AE6118" w:rsidRDefault="00476604" w:rsidP="00476604">
      <w:pPr>
        <w:pStyle w:val="Listenabsatz"/>
        <w:numPr>
          <w:ilvl w:val="0"/>
          <w:numId w:val="18"/>
        </w:numPr>
      </w:pPr>
      <w:r w:rsidRPr="00AE6118">
        <w:t>Wurde ein Prüfungsschritt ausgeführt wird diese in der Spalte „Status“ mit einem grünen Häkchen markiert.</w:t>
      </w:r>
    </w:p>
    <w:p w14:paraId="0B26BAF6" w14:textId="7B6B69F8" w:rsidR="00476604" w:rsidRPr="00AE6118" w:rsidRDefault="00476604" w:rsidP="00476604">
      <w:pPr>
        <w:pStyle w:val="Listenabsatz"/>
        <w:numPr>
          <w:ilvl w:val="0"/>
          <w:numId w:val="18"/>
        </w:numPr>
      </w:pPr>
      <w:r w:rsidRPr="00AE6118">
        <w:t>Sie erhalten eine Vorsc</w:t>
      </w:r>
      <w:r w:rsidR="00C629FD" w:rsidRPr="00AE6118">
        <w:t>hau der Dateien in der unteren rechten</w:t>
      </w:r>
      <w:r w:rsidRPr="00AE6118">
        <w:t xml:space="preserve"> Ecke.</w:t>
      </w:r>
    </w:p>
    <w:p w14:paraId="5B5147FD" w14:textId="3D59E7E6" w:rsidR="00066DD8" w:rsidRDefault="00066DD8" w:rsidP="00066DD8">
      <w:pPr>
        <w:pStyle w:val="Listenabsatz"/>
      </w:pPr>
      <w:r w:rsidRPr="00AE6118">
        <w:t xml:space="preserve">Hier wird immer nur das Ergebnis der letzten </w:t>
      </w:r>
      <w:r w:rsidR="00DD219F" w:rsidRPr="00AE6118">
        <w:t>Ausführung des Prüfungsschrittes</w:t>
      </w:r>
      <w:r w:rsidRPr="00AE6118">
        <w:t xml:space="preserve"> in diesem Projekt angezeigt.</w:t>
      </w:r>
    </w:p>
    <w:p w14:paraId="0B3D292D" w14:textId="77777777" w:rsidR="00100378" w:rsidRPr="00AE6118" w:rsidRDefault="00100378" w:rsidP="00100378">
      <w:pPr>
        <w:jc w:val="center"/>
      </w:pPr>
    </w:p>
    <w:p w14:paraId="3720865B" w14:textId="662F0AE3" w:rsidR="00476604" w:rsidRPr="00AE6118" w:rsidRDefault="00476604" w:rsidP="00100378">
      <w:pPr>
        <w:jc w:val="center"/>
      </w:pPr>
      <w:r w:rsidRPr="00AE6118">
        <w:rPr>
          <w:noProof/>
        </w:rPr>
        <w:lastRenderedPageBreak/>
        <w:drawing>
          <wp:inline distT="0" distB="0" distL="0" distR="0" wp14:anchorId="6D869525" wp14:editId="60F5947E">
            <wp:extent cx="6098875" cy="3301587"/>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39148" cy="3323388"/>
                    </a:xfrm>
                    <a:prstGeom prst="rect">
                      <a:avLst/>
                    </a:prstGeom>
                  </pic:spPr>
                </pic:pic>
              </a:graphicData>
            </a:graphic>
          </wp:inline>
        </w:drawing>
      </w:r>
    </w:p>
    <w:p w14:paraId="04EB14F3" w14:textId="5E05433C" w:rsidR="00DD219F" w:rsidRPr="00AE6118" w:rsidRDefault="00DD219F" w:rsidP="00100378">
      <w:pPr>
        <w:jc w:val="center"/>
      </w:pPr>
    </w:p>
    <w:p w14:paraId="1149FA38" w14:textId="73515E4C" w:rsidR="007A306F" w:rsidRPr="00AE6118" w:rsidRDefault="00F974FE" w:rsidP="00F974FE">
      <w:r w:rsidRPr="00AE6118">
        <w:br w:type="page"/>
      </w:r>
    </w:p>
    <w:p w14:paraId="3CAE8AF3" w14:textId="77777777" w:rsidR="00322105" w:rsidRPr="00AE6118" w:rsidRDefault="00322105" w:rsidP="006B4A8F">
      <w:pPr>
        <w:pStyle w:val="berschrift2"/>
      </w:pPr>
      <w:bookmarkStart w:id="28" w:name="_Toc90901349"/>
      <w:bookmarkStart w:id="29" w:name="_Toc171328725"/>
      <w:r>
        <w:lastRenderedPageBreak/>
        <w:t>Ergebnisse analysieren und Bericht erzeugen</w:t>
      </w:r>
      <w:bookmarkEnd w:id="28"/>
      <w:bookmarkEnd w:id="29"/>
    </w:p>
    <w:p w14:paraId="256FB9CA" w14:textId="77777777" w:rsidR="006B4A8F" w:rsidRDefault="006B4A8F" w:rsidP="00322105"/>
    <w:p w14:paraId="0F156DB0" w14:textId="2EF5C412" w:rsidR="00322105" w:rsidRPr="00AE6118" w:rsidRDefault="009B04AC" w:rsidP="00322105">
      <w:r w:rsidRPr="00AE6118">
        <w:t>Über den Menüpunkt „Ergebnisse analysieren und Bericht erzeugen“ lässt sich eine Übersicht über die Ergebnisdateien der ausgeführten Prüfungsschritte erzeugen und durch Klick auf die Ergebnisdateinamen dieser Liste die erzeugten IDEA-Dateien aufrufen. Diese können nun dort weiter</w:t>
      </w:r>
      <w:r w:rsidR="00177492" w:rsidRPr="00AE6118">
        <w:t xml:space="preserve"> analysiert werden, z.B. durch S</w:t>
      </w:r>
      <w:r w:rsidRPr="00AE6118">
        <w:t>ortieren, weiteres Filtern oder die Nutzung der weiteren IDEA-Funktionalitäten.</w:t>
      </w:r>
    </w:p>
    <w:p w14:paraId="441DB182" w14:textId="77777777" w:rsidR="009B04AC" w:rsidRPr="00AE6118" w:rsidRDefault="006A01FF" w:rsidP="009B04AC">
      <w:r w:rsidRPr="00AE6118">
        <w:t>In diesem Menü</w:t>
      </w:r>
      <w:r w:rsidR="009B04AC" w:rsidRPr="00AE6118">
        <w:t xml:space="preserve"> können auch Berichte erzeugt werden, in grundsätzlich zwei Formen: </w:t>
      </w:r>
    </w:p>
    <w:p w14:paraId="422FA763" w14:textId="77777777" w:rsidR="009B04AC" w:rsidRPr="00AE6118" w:rsidRDefault="009B04AC" w:rsidP="009B04AC">
      <w:pPr>
        <w:pStyle w:val="Listenabsatz"/>
        <w:numPr>
          <w:ilvl w:val="0"/>
          <w:numId w:val="11"/>
        </w:numPr>
      </w:pPr>
      <w:r w:rsidRPr="00AE6118">
        <w:t>Zum einen in Form eines zusammenhängenden Text-Berichts, der alle aus</w:t>
      </w:r>
      <w:r w:rsidRPr="00AE6118">
        <w:softHyphen/>
        <w:t xml:space="preserve">geführten Prüfungsschritte mit ihrer Beschreibung, bestimmten Meta-Daten, den gewählten Filterwerten und einer Vorschau der Ergebnisdateien beinhaltet. Dieser Bericht kann als </w:t>
      </w:r>
      <w:proofErr w:type="spellStart"/>
      <w:r w:rsidRPr="00AE6118">
        <w:t>pdf</w:t>
      </w:r>
      <w:proofErr w:type="spellEnd"/>
      <w:r w:rsidRPr="00AE6118">
        <w:t>-Dokument oder im MS Word Format gespeichert werden.</w:t>
      </w:r>
    </w:p>
    <w:p w14:paraId="39354EAB" w14:textId="77777777" w:rsidR="009B04AC" w:rsidRPr="00AE6118" w:rsidRDefault="009B04AC" w:rsidP="009B04AC">
      <w:pPr>
        <w:pStyle w:val="Listenabsatz"/>
        <w:numPr>
          <w:ilvl w:val="0"/>
          <w:numId w:val="11"/>
        </w:numPr>
      </w:pPr>
      <w:r w:rsidRPr="00AE6118">
        <w:t>Zum anderen in Form von Excel-Tabellen, die die Übersichten je Prüfungsschritt und die Ergebnisdateien in separaten Dateien und Tabellen beinhalten.</w:t>
      </w:r>
    </w:p>
    <w:p w14:paraId="4D17B775" w14:textId="77777777" w:rsidR="00557E21" w:rsidRPr="00AE6118" w:rsidRDefault="00557E21" w:rsidP="00322105"/>
    <w:p w14:paraId="04F09BF7" w14:textId="5CB59755" w:rsidR="00F12312" w:rsidRPr="00F12312" w:rsidRDefault="00F12312" w:rsidP="00F12312">
      <w:pPr>
        <w:pStyle w:val="berschrift2"/>
      </w:pPr>
      <w:bookmarkStart w:id="30" w:name="_Toc171328726"/>
      <w:bookmarkStart w:id="31" w:name="_Toc90901350"/>
      <w:r>
        <w:t>Arbeitsteilung</w:t>
      </w:r>
      <w:bookmarkEnd w:id="30"/>
    </w:p>
    <w:p w14:paraId="4ECD2758" w14:textId="77777777" w:rsidR="00E04381" w:rsidRDefault="00E04381" w:rsidP="00E04381"/>
    <w:p w14:paraId="7FCB6D8E" w14:textId="7443DCC2" w:rsidR="00E04381" w:rsidRDefault="00E04381" w:rsidP="00E04381">
      <w:r w:rsidRPr="00E04381">
        <w:t>Der</w:t>
      </w:r>
      <w:r w:rsidR="00791AF6">
        <w:t xml:space="preserve"> </w:t>
      </w:r>
      <w:r w:rsidR="00791AF6" w:rsidRPr="00791AF6">
        <w:rPr>
          <w:b/>
          <w:bCs/>
        </w:rPr>
        <w:t>optionale</w:t>
      </w:r>
      <w:r w:rsidRPr="00E04381">
        <w:t xml:space="preserve"> Workflow-Schritt „Arbeitsteilung“ dient dazu, die Ergebnistabellen der ausgeführten Prüfungsschritte nach Rahmennummern und/oder Bilanzpositionen aufzuteilen und die aufgeteilten Ergebnisse in neu angelegte Projekte im angegebenen Verzeichnis abzulegen. Nachdem die Liste der vorhandenen Ergebnistabellen erfolgreich erstellt wurde und eine Bestätigungsmeldung angezeigt wurde, wird der Hauptdialog angezeigt.</w:t>
      </w:r>
    </w:p>
    <w:p w14:paraId="17B3DE83" w14:textId="77777777" w:rsidR="00E04381" w:rsidRPr="00F12312" w:rsidRDefault="00E04381" w:rsidP="00E04381">
      <w:pPr>
        <w:jc w:val="center"/>
      </w:pPr>
    </w:p>
    <w:p w14:paraId="38F6F65A" w14:textId="77777777" w:rsidR="00F12312" w:rsidRDefault="00F12312" w:rsidP="00F12312">
      <w:pPr>
        <w:jc w:val="center"/>
      </w:pPr>
      <w:r>
        <w:rPr>
          <w:noProof/>
        </w:rPr>
        <w:drawing>
          <wp:inline distT="0" distB="0" distL="0" distR="0" wp14:anchorId="2F485614" wp14:editId="051B00A1">
            <wp:extent cx="3248696" cy="1149452"/>
            <wp:effectExtent l="0" t="0" r="0" b="0"/>
            <wp:docPr id="1768510291" name="image13.png" descr="Ein Bild, das Text, Screenshot, Schrift, Zahl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0" name="image13.png" descr="Ein Bild, das Text, Screenshot, Schrift, Zahl enthält.&#10;&#10;Automatisch generierte Beschreibung"/>
                    <pic:cNvPicPr preferRelativeResize="0"/>
                  </pic:nvPicPr>
                  <pic:blipFill>
                    <a:blip r:embed="rId46"/>
                    <a:srcRect/>
                    <a:stretch>
                      <a:fillRect/>
                    </a:stretch>
                  </pic:blipFill>
                  <pic:spPr>
                    <a:xfrm>
                      <a:off x="0" y="0"/>
                      <a:ext cx="3248696" cy="1149452"/>
                    </a:xfrm>
                    <a:prstGeom prst="rect">
                      <a:avLst/>
                    </a:prstGeom>
                    <a:ln/>
                  </pic:spPr>
                </pic:pic>
              </a:graphicData>
            </a:graphic>
          </wp:inline>
        </w:drawing>
      </w:r>
    </w:p>
    <w:p w14:paraId="58CC5B2E" w14:textId="77777777" w:rsidR="00F12312" w:rsidRDefault="00F12312" w:rsidP="00F12312">
      <w:pPr>
        <w:jc w:val="center"/>
      </w:pPr>
    </w:p>
    <w:p w14:paraId="7555A82B" w14:textId="77777777" w:rsidR="00F12312" w:rsidRDefault="00F12312" w:rsidP="00F12312">
      <w:pPr>
        <w:ind w:left="708"/>
        <w:jc w:val="center"/>
      </w:pPr>
      <w:r>
        <w:rPr>
          <w:noProof/>
        </w:rPr>
        <w:drawing>
          <wp:inline distT="0" distB="0" distL="0" distR="0" wp14:anchorId="77F3DF46" wp14:editId="61C988DF">
            <wp:extent cx="5187600" cy="1069200"/>
            <wp:effectExtent l="0" t="0" r="0" b="0"/>
            <wp:docPr id="2096512867" name="image1.png" descr="Ein Bild, das Screenshot, Text, Reihe, Schrif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0" name="image1.png" descr="Ein Bild, das Screenshot, Text, Reihe, Schrift enthält.&#10;&#10;Automatisch generierte Beschreibung"/>
                    <pic:cNvPicPr preferRelativeResize="0"/>
                  </pic:nvPicPr>
                  <pic:blipFill>
                    <a:blip r:embed="rId47"/>
                    <a:srcRect/>
                    <a:stretch>
                      <a:fillRect/>
                    </a:stretch>
                  </pic:blipFill>
                  <pic:spPr>
                    <a:xfrm>
                      <a:off x="0" y="0"/>
                      <a:ext cx="5187600" cy="1069200"/>
                    </a:xfrm>
                    <a:prstGeom prst="rect">
                      <a:avLst/>
                    </a:prstGeom>
                    <a:ln/>
                  </pic:spPr>
                </pic:pic>
              </a:graphicData>
            </a:graphic>
          </wp:inline>
        </w:drawing>
      </w:r>
    </w:p>
    <w:p w14:paraId="654E7FF3" w14:textId="77777777" w:rsidR="00E04381" w:rsidRDefault="00E04381" w:rsidP="00F12312">
      <w:pPr>
        <w:ind w:left="708"/>
        <w:jc w:val="center"/>
      </w:pPr>
    </w:p>
    <w:p w14:paraId="0A6F0C3A" w14:textId="77777777" w:rsidR="00F17312" w:rsidRDefault="00F12312" w:rsidP="00E04381">
      <w:r w:rsidRPr="00F12312">
        <w:t>Im Hauptdialog ist die erste Zeile erforderlich und muss ausgefüllt werden, aber es können bis zu 5 Aufteilungen in einem Schritt eingegeben werden.</w:t>
      </w:r>
    </w:p>
    <w:p w14:paraId="722172C7" w14:textId="7B2D98C3" w:rsidR="00F12312" w:rsidRPr="00F12312" w:rsidRDefault="00F12312" w:rsidP="00623B9C">
      <w:pPr>
        <w:pStyle w:val="Listenabsatz"/>
        <w:numPr>
          <w:ilvl w:val="0"/>
          <w:numId w:val="42"/>
        </w:numPr>
      </w:pPr>
      <w:r w:rsidRPr="00F12312">
        <w:lastRenderedPageBreak/>
        <w:t>Das Eingabefeld “Benutzer” sollte mit dem Namen der Person gefüllt werden, der die aufgeteilten Ergebnistabellen zugewiesen werden sollen.</w:t>
      </w:r>
    </w:p>
    <w:p w14:paraId="485A5039" w14:textId="77777777" w:rsidR="00623B9C" w:rsidRDefault="00F12312" w:rsidP="00623B9C">
      <w:pPr>
        <w:pStyle w:val="Listenabsatz"/>
        <w:numPr>
          <w:ilvl w:val="0"/>
          <w:numId w:val="42"/>
        </w:numPr>
        <w:spacing w:before="240"/>
      </w:pPr>
      <w:r w:rsidRPr="00F12312">
        <w:t>Das Projektverzeichnis ist der gewünschte Speicherort für neu erstellte Projekte der jeweiligen Aufteilung. Es sollte durch Klick auf die Schaltfläche mit den 3 Punkten zugewiesen werden. Der vorausgewählte Pfad ist das aktuelle Projekt, wenn es nicht geändert und durch Klicken auf „Ok“ bestätigt wird, wird das neu erstellte Projekt als Unterordner des aktuellen Projekts angelegt.</w:t>
      </w:r>
    </w:p>
    <w:p w14:paraId="494AE0F5" w14:textId="41D7BFC2" w:rsidR="00623B9C" w:rsidRDefault="00F12312" w:rsidP="00623B9C">
      <w:pPr>
        <w:pStyle w:val="Listenabsatz"/>
        <w:numPr>
          <w:ilvl w:val="0"/>
          <w:numId w:val="42"/>
        </w:numPr>
        <w:spacing w:before="240"/>
      </w:pPr>
      <w:r w:rsidRPr="00F12312">
        <w:t>2-stellige Rahmen-Nr. bedeutet die ersten zwei Zahlen der Rahmennummer (z. B. 48, 93,</w:t>
      </w:r>
      <w:r w:rsidR="00DE5E5B">
        <w:t xml:space="preserve"> 32,</w:t>
      </w:r>
      <w:r w:rsidRPr="00F12312">
        <w:t xml:space="preserve"> 96 usw.). </w:t>
      </w:r>
    </w:p>
    <w:p w14:paraId="48991895" w14:textId="77777777" w:rsidR="00623B9C" w:rsidRDefault="00F12312" w:rsidP="00623B9C">
      <w:pPr>
        <w:pStyle w:val="Listenabsatz"/>
        <w:numPr>
          <w:ilvl w:val="0"/>
          <w:numId w:val="42"/>
        </w:numPr>
        <w:spacing w:before="240"/>
      </w:pPr>
      <w:r w:rsidRPr="00F12312">
        <w:t xml:space="preserve">Die Bilanzposition kann auf die spezifische Kategorie (Aktiva, Passiva, Erträge und Verluste/Aufwendungen) oder auf die Kurzform der Bilanzposition mit 3 Zeichen wie „V02, A04, E05 usw.“ gesetzt werden. Die Kurzform der Bilanzposition im Beispiel „EP02BA000100“ ist „P02“. </w:t>
      </w:r>
    </w:p>
    <w:p w14:paraId="24281BEA" w14:textId="702393E9" w:rsidR="006135F3" w:rsidRDefault="00F12312" w:rsidP="006135F3">
      <w:pPr>
        <w:pStyle w:val="Listenabsatz"/>
        <w:numPr>
          <w:ilvl w:val="0"/>
          <w:numId w:val="42"/>
        </w:numPr>
        <w:spacing w:before="240"/>
      </w:pPr>
      <w:r w:rsidRPr="00F12312">
        <w:t>Wenn das Kontrollkästchen „extra als Excel-Datei exportieren“ angekreuzt ist, werden die aufgeteilten Ergebnistabellen ebenfalls als Excel-Dateien im Ordner „</w:t>
      </w:r>
      <w:proofErr w:type="spellStart"/>
      <w:r w:rsidRPr="00F12312">
        <w:t>Exports.ILB</w:t>
      </w:r>
      <w:proofErr w:type="spellEnd"/>
      <w:r w:rsidRPr="00F12312">
        <w:t>“ des neu erstellten Projekts gespeichert.</w:t>
      </w:r>
    </w:p>
    <w:p w14:paraId="12348146" w14:textId="12F92E2A" w:rsidR="006135F3" w:rsidRDefault="006135F3" w:rsidP="006135F3">
      <w:pPr>
        <w:spacing w:before="240"/>
        <w:jc w:val="center"/>
      </w:pPr>
      <w:r>
        <w:rPr>
          <w:noProof/>
        </w:rPr>
        <w:drawing>
          <wp:inline distT="0" distB="0" distL="0" distR="0" wp14:anchorId="7C6CB687" wp14:editId="78BBE294">
            <wp:extent cx="6282706" cy="1251171"/>
            <wp:effectExtent l="0" t="0" r="3810" b="6350"/>
            <wp:docPr id="72071797" name="Grafik 2" descr="Ein Bild, das Screenshot, Tex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71797" name="Grafik 2" descr="Ein Bild, das Screenshot, Text, Schrift, Reihe enthält.&#10;&#10;Automatisch generierte Beschreibung"/>
                    <pic:cNvPicPr>
                      <a:picLocks noChangeAspect="1" noChangeArrowheads="1"/>
                    </pic:cNvPicPr>
                  </pic:nvPicPr>
                  <pic:blipFill rotWithShape="1">
                    <a:blip r:embed="rId48">
                      <a:extLst>
                        <a:ext uri="{28A0092B-C50C-407E-A947-70E740481C1C}">
                          <a14:useLocalDpi xmlns:a14="http://schemas.microsoft.com/office/drawing/2010/main" val="0"/>
                        </a:ext>
                      </a:extLst>
                    </a:blip>
                    <a:srcRect l="676" t="3247" r="559" b="2142"/>
                    <a:stretch/>
                  </pic:blipFill>
                  <pic:spPr bwMode="auto">
                    <a:xfrm>
                      <a:off x="0" y="0"/>
                      <a:ext cx="6340051" cy="1262591"/>
                    </a:xfrm>
                    <a:prstGeom prst="rect">
                      <a:avLst/>
                    </a:prstGeom>
                    <a:noFill/>
                    <a:ln>
                      <a:noFill/>
                    </a:ln>
                    <a:extLst>
                      <a:ext uri="{53640926-AAD7-44D8-BBD7-CCE9431645EC}">
                        <a14:shadowObscured xmlns:a14="http://schemas.microsoft.com/office/drawing/2010/main"/>
                      </a:ext>
                    </a:extLst>
                  </pic:spPr>
                </pic:pic>
              </a:graphicData>
            </a:graphic>
          </wp:inline>
        </w:drawing>
      </w:r>
    </w:p>
    <w:p w14:paraId="23356E3C" w14:textId="77777777" w:rsidR="00F12312" w:rsidRDefault="00F12312" w:rsidP="00E04381"/>
    <w:p w14:paraId="3D2E4B6C" w14:textId="77777777" w:rsidR="00F12312" w:rsidRDefault="00F12312" w:rsidP="00E04381">
      <w:r>
        <w:t>Nach erfolgreicher Ausführung wird die folgende Bestätigungsmeldung angezeigt.</w:t>
      </w:r>
    </w:p>
    <w:p w14:paraId="6E0F663E" w14:textId="77777777" w:rsidR="00F12312" w:rsidRDefault="00F12312" w:rsidP="00F12312">
      <w:pPr>
        <w:ind w:left="708"/>
        <w:jc w:val="center"/>
      </w:pPr>
    </w:p>
    <w:p w14:paraId="34104E5E" w14:textId="5EFD0FDF" w:rsidR="00F12312" w:rsidRDefault="006135F3" w:rsidP="00F12312">
      <w:pPr>
        <w:ind w:left="708"/>
        <w:jc w:val="center"/>
      </w:pPr>
      <w:r>
        <w:rPr>
          <w:noProof/>
        </w:rPr>
        <w:drawing>
          <wp:inline distT="0" distB="0" distL="0" distR="0" wp14:anchorId="2D56CBDC" wp14:editId="75D77556">
            <wp:extent cx="3562350" cy="1401445"/>
            <wp:effectExtent l="0" t="0" r="0" b="0"/>
            <wp:docPr id="1709665181" name="image12.png" descr="Ein Bild, das Text, Screenshot, Schrif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0" name="image12.png" descr="Ein Bild, das Text, Screenshot, Schrift enthält.&#10;&#10;Automatisch generierte Beschreibung"/>
                    <pic:cNvPicPr preferRelativeResize="0"/>
                  </pic:nvPicPr>
                  <pic:blipFill>
                    <a:blip r:embed="rId49"/>
                    <a:srcRect/>
                    <a:stretch>
                      <a:fillRect/>
                    </a:stretch>
                  </pic:blipFill>
                  <pic:spPr>
                    <a:xfrm>
                      <a:off x="0" y="0"/>
                      <a:ext cx="3562350" cy="1401445"/>
                    </a:xfrm>
                    <a:prstGeom prst="rect">
                      <a:avLst/>
                    </a:prstGeom>
                    <a:ln/>
                  </pic:spPr>
                </pic:pic>
              </a:graphicData>
            </a:graphic>
          </wp:inline>
        </w:drawing>
      </w:r>
    </w:p>
    <w:p w14:paraId="4659F8F0" w14:textId="77777777" w:rsidR="00F12312" w:rsidRDefault="00F12312" w:rsidP="00F12312">
      <w:pPr>
        <w:ind w:left="708"/>
        <w:jc w:val="center"/>
      </w:pPr>
    </w:p>
    <w:p w14:paraId="709B47B5" w14:textId="77777777" w:rsidR="00F12312" w:rsidRDefault="00F12312" w:rsidP="00E04381">
      <w:r>
        <w:t>Die neu erstellten Projekte für Aufteilungen und die exportierten Excel-Dateien für das obige Beispiel sind in der folgenden Abbildung dargestellt:</w:t>
      </w:r>
    </w:p>
    <w:p w14:paraId="101AE99C" w14:textId="77777777" w:rsidR="00F12312" w:rsidRDefault="00F12312" w:rsidP="00F12312">
      <w:pPr>
        <w:ind w:left="708"/>
        <w:jc w:val="center"/>
      </w:pPr>
      <w:r>
        <w:rPr>
          <w:noProof/>
        </w:rPr>
        <w:lastRenderedPageBreak/>
        <w:drawing>
          <wp:inline distT="0" distB="0" distL="0" distR="0" wp14:anchorId="120C9A10" wp14:editId="087F0C0B">
            <wp:extent cx="5187600" cy="2703600"/>
            <wp:effectExtent l="0" t="0" r="0" b="0"/>
            <wp:docPr id="1762899120" name="image11.png" descr="Ein Bild, das Text, Screenshot, Software, Zahl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0" name="image11.png" descr="Ein Bild, das Text, Screenshot, Software, Zahl enthält.&#10;&#10;Automatisch generierte Beschreibung"/>
                    <pic:cNvPicPr preferRelativeResize="0"/>
                  </pic:nvPicPr>
                  <pic:blipFill>
                    <a:blip r:embed="rId50"/>
                    <a:srcRect/>
                    <a:stretch>
                      <a:fillRect/>
                    </a:stretch>
                  </pic:blipFill>
                  <pic:spPr>
                    <a:xfrm>
                      <a:off x="0" y="0"/>
                      <a:ext cx="5187600" cy="2703600"/>
                    </a:xfrm>
                    <a:prstGeom prst="rect">
                      <a:avLst/>
                    </a:prstGeom>
                    <a:ln/>
                  </pic:spPr>
                </pic:pic>
              </a:graphicData>
            </a:graphic>
          </wp:inline>
        </w:drawing>
      </w:r>
    </w:p>
    <w:p w14:paraId="33B1419C" w14:textId="77777777" w:rsidR="00F12312" w:rsidRDefault="00F12312" w:rsidP="00F12312">
      <w:pPr>
        <w:ind w:left="708"/>
        <w:jc w:val="center"/>
      </w:pPr>
    </w:p>
    <w:p w14:paraId="7380CD13" w14:textId="77777777" w:rsidR="00F12312" w:rsidRDefault="00F12312" w:rsidP="00F12312">
      <w:pPr>
        <w:ind w:left="708"/>
        <w:jc w:val="center"/>
      </w:pPr>
      <w:r>
        <w:rPr>
          <w:noProof/>
        </w:rPr>
        <w:drawing>
          <wp:inline distT="0" distB="0" distL="0" distR="0" wp14:anchorId="0CFDA644" wp14:editId="79E02EE1">
            <wp:extent cx="5187600" cy="3153600"/>
            <wp:effectExtent l="0" t="0" r="0" b="0"/>
            <wp:docPr id="1304873886" name="image3.png" descr="Ein Bild, das Text, Screenshot, Zahl, Dokumen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0" name="image3.png" descr="Ein Bild, das Text, Screenshot, Zahl, Dokument enthält.&#10;&#10;Automatisch generierte Beschreibung"/>
                    <pic:cNvPicPr preferRelativeResize="0"/>
                  </pic:nvPicPr>
                  <pic:blipFill>
                    <a:blip r:embed="rId51"/>
                    <a:srcRect/>
                    <a:stretch>
                      <a:fillRect/>
                    </a:stretch>
                  </pic:blipFill>
                  <pic:spPr>
                    <a:xfrm>
                      <a:off x="0" y="0"/>
                      <a:ext cx="5187600" cy="3153600"/>
                    </a:xfrm>
                    <a:prstGeom prst="rect">
                      <a:avLst/>
                    </a:prstGeom>
                    <a:ln/>
                  </pic:spPr>
                </pic:pic>
              </a:graphicData>
            </a:graphic>
          </wp:inline>
        </w:drawing>
      </w:r>
    </w:p>
    <w:p w14:paraId="545E7418" w14:textId="47EDDB01" w:rsidR="00F12312" w:rsidRPr="00F12312" w:rsidRDefault="00F12312" w:rsidP="00466D41">
      <w:pPr>
        <w:jc w:val="center"/>
      </w:pPr>
      <w:r>
        <w:br w:type="page"/>
      </w:r>
    </w:p>
    <w:p w14:paraId="21E5EC55" w14:textId="307A7E04" w:rsidR="00503B78" w:rsidRPr="00AE6118" w:rsidRDefault="009B04AC" w:rsidP="006B4A8F">
      <w:pPr>
        <w:pStyle w:val="berschrift2"/>
      </w:pPr>
      <w:bookmarkStart w:id="32" w:name="_Toc171328727"/>
      <w:r>
        <w:lastRenderedPageBreak/>
        <w:t>Feedback</w:t>
      </w:r>
      <w:bookmarkEnd w:id="31"/>
      <w:bookmarkEnd w:id="32"/>
    </w:p>
    <w:p w14:paraId="269670EC" w14:textId="77777777" w:rsidR="006B4A8F" w:rsidRDefault="006B4A8F" w:rsidP="00B95480"/>
    <w:p w14:paraId="0CA830C7" w14:textId="0DE85F23" w:rsidR="009B04AC" w:rsidRPr="00AE6118" w:rsidRDefault="00B95480" w:rsidP="00B95480">
      <w:r w:rsidRPr="00AE6118">
        <w:t xml:space="preserve">Die App wurde von den Mitgliedern der Arbeitsgruppe </w:t>
      </w:r>
      <w:r w:rsidR="00761D6B" w:rsidRPr="00AE6118">
        <w:t>Finanzen- und Rechnungswesen</w:t>
      </w:r>
      <w:r w:rsidRPr="00AE6118">
        <w:t xml:space="preserve"> der Initiativ-Sparkassen mit möglichst großer Sorgfalt erarbeitet. Die fachliche Erarbeitung erfolgte auf freiwilliger Basis und zusätzlich zu den regulären </w:t>
      </w:r>
      <w:proofErr w:type="spellStart"/>
      <w:r w:rsidRPr="00AE6118">
        <w:t>revisorischen</w:t>
      </w:r>
      <w:proofErr w:type="spellEnd"/>
      <w:r w:rsidRPr="00AE6118">
        <w:t xml:space="preserve"> Aufgaben. Auch das </w:t>
      </w:r>
      <w:proofErr w:type="spellStart"/>
      <w:r w:rsidRPr="00AE6118">
        <w:t>Testing</w:t>
      </w:r>
      <w:proofErr w:type="spellEnd"/>
      <w:r w:rsidRPr="00AE6118">
        <w:t xml:space="preserve"> der in zahlreichen Iterationsschritten erzeugten App-Versionen ist naturgemäß auch aufgrund der begrenzten </w:t>
      </w:r>
      <w:proofErr w:type="gramStart"/>
      <w:r w:rsidRPr="00AE6118">
        <w:t>Zahl</w:t>
      </w:r>
      <w:proofErr w:type="gramEnd"/>
      <w:r w:rsidRPr="00AE6118">
        <w:t xml:space="preserve"> der im ersten Schritt involvierten Sparkassen begrenzt. Daher kann nicht ausgeschlossen werden, dass in den Analysen noch Fehler enthalten sind oder eine der Analysemethoden auf die Prozesse einzelner Sparkassen nicht anwendbar sind.</w:t>
      </w:r>
    </w:p>
    <w:p w14:paraId="2B64091A" w14:textId="77777777" w:rsidR="00B95480" w:rsidRPr="00AE6118" w:rsidRDefault="00B95480" w:rsidP="00B95480">
      <w:r w:rsidRPr="00AE6118">
        <w:t>Bitte gehen Sie mit möglichen Unzulänglichkeiten in der App wohlwollend um und helfen Sie bei der Weiterentwicklung durch Ihr Feedback auf unsere</w:t>
      </w:r>
      <w:r w:rsidR="005E19B7" w:rsidRPr="00AE6118">
        <w:t>r</w:t>
      </w:r>
      <w:r w:rsidRPr="00AE6118">
        <w:t xml:space="preserve"> Plattform in dem folgenden Forum. Stellen Sie dort Fragen und geben Ihren Kolleginnen und Kollegen antworten:</w:t>
      </w:r>
    </w:p>
    <w:p w14:paraId="6FBED742" w14:textId="3AAE2068" w:rsidR="009B3B80" w:rsidRPr="00AE6118" w:rsidRDefault="00000000" w:rsidP="009B04AC">
      <w:hyperlink r:id="rId52" w:history="1">
        <w:r w:rsidR="009B3B80" w:rsidRPr="00AE6118">
          <w:rPr>
            <w:rStyle w:val="Hyperlink"/>
          </w:rPr>
          <w:t>https://sktest1.horizon5.de/mod/forum/view.php?id=374</w:t>
        </w:r>
      </w:hyperlink>
    </w:p>
    <w:p w14:paraId="676AC4C2" w14:textId="2332D023" w:rsidR="005075DE" w:rsidRPr="00AE6118" w:rsidRDefault="00B95480" w:rsidP="007117A5">
      <w:r w:rsidRPr="00AE6118">
        <w:t>Geben Sie dort ge</w:t>
      </w:r>
      <w:r w:rsidR="005075DE" w:rsidRPr="00AE6118">
        <w:t>rn auch Ihr positives Feedback!</w:t>
      </w:r>
    </w:p>
    <w:p w14:paraId="4F7A559A" w14:textId="1889CEA2" w:rsidR="00503B78" w:rsidRPr="00AE6118" w:rsidRDefault="005075DE" w:rsidP="005075DE">
      <w:r w:rsidRPr="00AE6118">
        <w:br w:type="page"/>
      </w:r>
    </w:p>
    <w:p w14:paraId="060B44BC" w14:textId="7004C692" w:rsidR="007117A5" w:rsidRPr="00AE6118" w:rsidRDefault="005075DE" w:rsidP="006B4A8F">
      <w:pPr>
        <w:pStyle w:val="berschrift2"/>
      </w:pPr>
      <w:bookmarkStart w:id="33" w:name="_Toc90901351"/>
      <w:bookmarkStart w:id="34" w:name="_Toc171328728"/>
      <w:r>
        <w:lastRenderedPageBreak/>
        <w:t>Entwicklung</w:t>
      </w:r>
      <w:bookmarkEnd w:id="33"/>
      <w:bookmarkEnd w:id="34"/>
    </w:p>
    <w:p w14:paraId="694E1721" w14:textId="77777777" w:rsidR="006B4A8F" w:rsidRDefault="006B4A8F" w:rsidP="005075DE"/>
    <w:p w14:paraId="0242CECC" w14:textId="73323CA9" w:rsidR="005075DE" w:rsidRPr="00AE6118" w:rsidRDefault="005075DE" w:rsidP="005075DE">
      <w:r w:rsidRPr="00AE6118">
        <w:t>An den Sparkassen Apps wird kontinuierlich weitergearbeitet.</w:t>
      </w:r>
    </w:p>
    <w:p w14:paraId="6BBD456D" w14:textId="00DF70DE" w:rsidR="005075DE" w:rsidRPr="00AE6118" w:rsidRDefault="005075DE" w:rsidP="005075DE">
      <w:r w:rsidRPr="00AE6118">
        <w:t xml:space="preserve">Eine anstehende Verbesserung der </w:t>
      </w:r>
      <w:proofErr w:type="spellStart"/>
      <w:r w:rsidRPr="00AE6118">
        <w:t>FuR</w:t>
      </w:r>
      <w:proofErr w:type="spellEnd"/>
      <w:r w:rsidRPr="00AE6118">
        <w:t xml:space="preserve"> App sieht vor</w:t>
      </w:r>
      <w:r w:rsidR="005E51E7">
        <w:t>,</w:t>
      </w:r>
      <w:r w:rsidRPr="00AE6118">
        <w:t xml:space="preserve"> den Import auch für einzelnen Monate in des gleiche IDEA Projekt zu ermöglichen. Dazu können im Workflowschritt „Prüfung verwalten“ Prüfungsordner erstellt werden, die einen entsprechenden Zeithorizont beinhalten sollen.</w:t>
      </w:r>
    </w:p>
    <w:p w14:paraId="4741CDD0" w14:textId="7ECB2906" w:rsidR="005075DE" w:rsidRPr="00AE6118" w:rsidRDefault="005075DE" w:rsidP="005075DE">
      <w:r w:rsidRPr="00AE6118">
        <w:t>Diese Prüfungsordner können durch die Schnittstelle unter der Datenquelle „Entwicklung“ befüllt werden.</w:t>
      </w:r>
    </w:p>
    <w:p w14:paraId="15157EA7" w14:textId="6DB42538" w:rsidR="005075DE" w:rsidRPr="005075DE" w:rsidRDefault="005075DE" w:rsidP="005075DE">
      <w:r w:rsidRPr="00AE6118">
        <w:t>Durch den Workflowschritt „Mehrperiodenaufbereitung“ lassen sich dann die einzelnen Zeiträume wieder zusammenführen. Dies ermöglicht es</w:t>
      </w:r>
      <w:r w:rsidR="0017593E">
        <w:t>,</w:t>
      </w:r>
      <w:r w:rsidRPr="00AE6118">
        <w:t xml:space="preserve"> einen gesplitteten Import der Daten durchzuführen, um bei langen Laufzeiten den Import auf mehrere Tage aufzuteilen.</w:t>
      </w:r>
    </w:p>
    <w:sectPr w:rsidR="005075DE" w:rsidRPr="005075DE" w:rsidSect="00B6603F">
      <w:headerReference w:type="default" r:id="rId53"/>
      <w:footerReference w:type="default" r:id="rId54"/>
      <w:headerReference w:type="first" r:id="rId55"/>
      <w:pgSz w:w="11907" w:h="16840" w:code="9"/>
      <w:pgMar w:top="2160" w:right="720" w:bottom="1440" w:left="720" w:header="720" w:footer="567"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B7390C" w14:textId="77777777" w:rsidR="00706118" w:rsidRPr="00AE6118" w:rsidRDefault="00706118" w:rsidP="00E25F1C">
      <w:r w:rsidRPr="00AE6118">
        <w:separator/>
      </w:r>
    </w:p>
  </w:endnote>
  <w:endnote w:type="continuationSeparator" w:id="0">
    <w:p w14:paraId="4C494D38" w14:textId="77777777" w:rsidR="00706118" w:rsidRPr="00AE6118" w:rsidRDefault="00706118" w:rsidP="00E25F1C">
      <w:r w:rsidRPr="00AE611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Roboto">
    <w:altName w:val="Roboto"/>
    <w:panose1 w:val="02000000000000000000"/>
    <w:charset w:val="00"/>
    <w:family w:val="auto"/>
    <w:pitch w:val="variable"/>
    <w:sig w:usb0="E0000AFF" w:usb1="5000217F" w:usb2="00000021" w:usb3="00000000" w:csb0="0000019F" w:csb1="00000000"/>
  </w:font>
  <w:font w:name="Roboto Medium">
    <w:panose1 w:val="02000000000000000000"/>
    <w:charset w:val="00"/>
    <w:family w:val="auto"/>
    <w:pitch w:val="variable"/>
    <w:sig w:usb0="E0000AFF" w:usb1="5000217F" w:usb2="00000021" w:usb3="00000000" w:csb0="0000019F" w:csb1="00000000"/>
  </w:font>
  <w:font w:name="Libre Franklin SemiBold">
    <w:charset w:val="00"/>
    <w:family w:val="auto"/>
    <w:pitch w:val="variable"/>
    <w:sig w:usb0="A00000FF" w:usb1="4000205B" w:usb2="00000000" w:usb3="00000000" w:csb0="00000193"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5FEF37" w14:textId="77777777" w:rsidR="009F1BB1" w:rsidRDefault="009F1BB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7D0A7F" w14:textId="50427704" w:rsidR="00B6603F" w:rsidRDefault="00B6603F" w:rsidP="00B6603F">
    <w:pPr>
      <w:pStyle w:val="Fuzeile"/>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74F5E4" w14:textId="69E4E5E8" w:rsidR="006D46BD" w:rsidRPr="00AE6118" w:rsidRDefault="006B07A9">
    <w:pPr>
      <w:pStyle w:val="Fuzeile"/>
    </w:pPr>
    <w:r w:rsidRPr="00AE6118">
      <w:rPr>
        <w:noProof/>
      </w:rPr>
      <w:drawing>
        <wp:inline distT="0" distB="0" distL="0" distR="0" wp14:anchorId="0D54DF62" wp14:editId="1DDC96D0">
          <wp:extent cx="2976479" cy="297712"/>
          <wp:effectExtent l="0" t="0" r="0" b="7620"/>
          <wp:docPr id="20791152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115247" name=""/>
                  <pic:cNvPicPr/>
                </pic:nvPicPr>
                <pic:blipFill>
                  <a:blip r:embed="rId1">
                    <a:extLst>
                      <a:ext uri="{96DAC541-7B7A-43D3-8B79-37D633B846F1}">
                        <asvg:svgBlip xmlns:asvg="http://schemas.microsoft.com/office/drawing/2016/SVG/main" r:embed="rId2"/>
                      </a:ext>
                    </a:extLst>
                  </a:blip>
                  <a:stretch>
                    <a:fillRect/>
                  </a:stretch>
                </pic:blipFill>
                <pic:spPr>
                  <a:xfrm>
                    <a:off x="0" y="0"/>
                    <a:ext cx="3430653" cy="343139"/>
                  </a:xfrm>
                  <a:prstGeom prst="rect">
                    <a:avLst/>
                  </a:prstGeom>
                </pic:spPr>
              </pic:pic>
            </a:graphicData>
          </a:graphic>
        </wp:inline>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D7CE5D" w14:textId="1F9B6F15" w:rsidR="003C6371" w:rsidRPr="003C6371" w:rsidRDefault="009F1BB1" w:rsidP="009F1BB1">
    <w:pPr>
      <w:pStyle w:val="Fuzeile"/>
      <w:tabs>
        <w:tab w:val="left" w:pos="4395"/>
        <w:tab w:val="right" w:pos="10467"/>
      </w:tabs>
      <w:rPr>
        <w:sz w:val="18"/>
        <w:szCs w:val="22"/>
      </w:rPr>
    </w:pPr>
    <w:r>
      <w:rPr>
        <w:sz w:val="18"/>
        <w:szCs w:val="22"/>
      </w:rPr>
      <w:tab/>
    </w:r>
    <w:r>
      <w:rPr>
        <w:sz w:val="18"/>
        <w:szCs w:val="22"/>
      </w:rPr>
      <w:tab/>
    </w:r>
    <w:r>
      <w:rPr>
        <w:sz w:val="18"/>
        <w:szCs w:val="22"/>
      </w:rPr>
      <w:tab/>
    </w:r>
    <w:r>
      <w:rPr>
        <w:sz w:val="18"/>
        <w:szCs w:val="22"/>
      </w:rPr>
      <w:tab/>
    </w:r>
    <w:r w:rsidR="003C6371" w:rsidRPr="003C6371">
      <w:rPr>
        <w:sz w:val="18"/>
        <w:szCs w:val="22"/>
      </w:rPr>
      <w:fldChar w:fldCharType="begin"/>
    </w:r>
    <w:r w:rsidR="003C6371" w:rsidRPr="003C6371">
      <w:rPr>
        <w:sz w:val="18"/>
        <w:szCs w:val="22"/>
      </w:rPr>
      <w:instrText>PAGE   \* MERGEFORMAT</w:instrText>
    </w:r>
    <w:r w:rsidR="003C6371" w:rsidRPr="003C6371">
      <w:rPr>
        <w:sz w:val="18"/>
        <w:szCs w:val="22"/>
      </w:rPr>
      <w:fldChar w:fldCharType="separate"/>
    </w:r>
    <w:r w:rsidR="003C6371" w:rsidRPr="003C6371">
      <w:rPr>
        <w:sz w:val="18"/>
        <w:szCs w:val="22"/>
      </w:rPr>
      <w:t>1</w:t>
    </w:r>
    <w:r w:rsidR="003C6371" w:rsidRPr="003C6371">
      <w:rPr>
        <w:sz w:val="18"/>
        <w:szCs w:val="22"/>
      </w:rPr>
      <w:fldChar w:fldCharType="end"/>
    </w:r>
    <w:r w:rsidR="003C6371" w:rsidRPr="003C6371">
      <w:rPr>
        <w:noProof/>
        <w:sz w:val="18"/>
        <w:szCs w:val="22"/>
      </w:rPr>
      <w:drawing>
        <wp:anchor distT="0" distB="0" distL="114300" distR="114300" simplePos="0" relativeHeight="251662336" behindDoc="0" locked="0" layoutInCell="1" hidden="0" allowOverlap="1" wp14:anchorId="7B367A5D" wp14:editId="74012A9B">
          <wp:simplePos x="0" y="0"/>
          <wp:positionH relativeFrom="column">
            <wp:posOffset>0</wp:posOffset>
          </wp:positionH>
          <wp:positionV relativeFrom="paragraph">
            <wp:posOffset>-635</wp:posOffset>
          </wp:positionV>
          <wp:extent cx="1362075" cy="137160"/>
          <wp:effectExtent l="0" t="0" r="0" b="0"/>
          <wp:wrapNone/>
          <wp:docPr id="51762020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362075" cy="137160"/>
                  </a:xfrm>
                  <a:prstGeom prst="rect">
                    <a:avLst/>
                  </a:prstGeom>
                  <a:ln/>
                </pic:spPr>
              </pic:pic>
            </a:graphicData>
          </a:graphic>
        </wp:anchor>
      </w:drawing>
    </w:r>
    <w:r w:rsidR="003C6371" w:rsidRPr="003C6371">
      <w:rPr>
        <w:sz w:val="18"/>
        <w:szCs w:val="22"/>
      </w:rPr>
      <w:t>/</w:t>
    </w:r>
    <w:r w:rsidR="003C6371" w:rsidRPr="003C6371">
      <w:rPr>
        <w:sz w:val="18"/>
        <w:szCs w:val="22"/>
      </w:rPr>
      <w:fldChar w:fldCharType="begin"/>
    </w:r>
    <w:r w:rsidR="003C6371" w:rsidRPr="003C6371">
      <w:rPr>
        <w:sz w:val="18"/>
        <w:szCs w:val="22"/>
      </w:rPr>
      <w:instrText xml:space="preserve"> NUMPAGES   \* MERGEFORMAT </w:instrText>
    </w:r>
    <w:r w:rsidR="003C6371" w:rsidRPr="003C6371">
      <w:rPr>
        <w:sz w:val="18"/>
        <w:szCs w:val="22"/>
      </w:rPr>
      <w:fldChar w:fldCharType="separate"/>
    </w:r>
    <w:r w:rsidR="003C6371" w:rsidRPr="003C6371">
      <w:rPr>
        <w:noProof/>
        <w:sz w:val="18"/>
        <w:szCs w:val="22"/>
      </w:rPr>
      <w:t>27</w:t>
    </w:r>
    <w:r w:rsidR="003C6371" w:rsidRPr="003C6371">
      <w:rPr>
        <w:sz w:val="18"/>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DE500B" w14:textId="77777777" w:rsidR="00706118" w:rsidRPr="00AE6118" w:rsidRDefault="00706118" w:rsidP="00E25F1C">
      <w:r w:rsidRPr="00AE6118">
        <w:separator/>
      </w:r>
    </w:p>
  </w:footnote>
  <w:footnote w:type="continuationSeparator" w:id="0">
    <w:p w14:paraId="0D7E54C1" w14:textId="77777777" w:rsidR="00706118" w:rsidRPr="00AE6118" w:rsidRDefault="00706118" w:rsidP="00E25F1C">
      <w:r w:rsidRPr="00AE6118">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24EB04" w14:textId="77777777" w:rsidR="009F1BB1" w:rsidRDefault="009F1BB1">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2CB839" w14:textId="3404B0D9" w:rsidR="007A7117" w:rsidRPr="00AE6118" w:rsidRDefault="007A7117">
    <w:pPr>
      <w:pStyle w:val="Kopfzeile"/>
    </w:pPr>
    <w:r w:rsidRPr="00AE6118">
      <w:rPr>
        <w:noProof/>
        <w:color w:val="000000"/>
        <w:sz w:val="18"/>
        <w:szCs w:val="18"/>
      </w:rPr>
      <w:drawing>
        <wp:anchor distT="0" distB="0" distL="0" distR="0" simplePos="0" relativeHeight="251660288" behindDoc="1" locked="0" layoutInCell="1" hidden="0" allowOverlap="1" wp14:anchorId="33015065" wp14:editId="3A6537C0">
          <wp:simplePos x="0" y="0"/>
          <wp:positionH relativeFrom="page">
            <wp:align>right</wp:align>
          </wp:positionH>
          <wp:positionV relativeFrom="page">
            <wp:align>top</wp:align>
          </wp:positionV>
          <wp:extent cx="7790688" cy="3337560"/>
          <wp:effectExtent l="0" t="0" r="1270" b="0"/>
          <wp:wrapNone/>
          <wp:docPr id="496763750" name="image1.png"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png" descr="Shape&#10;&#10;Description automatically generated with medium confidence"/>
                  <pic:cNvPicPr preferRelativeResize="0"/>
                </pic:nvPicPr>
                <pic:blipFill>
                  <a:blip r:embed="rId1"/>
                  <a:srcRect/>
                  <a:stretch>
                    <a:fillRect/>
                  </a:stretch>
                </pic:blipFill>
                <pic:spPr>
                  <a:xfrm>
                    <a:off x="0" y="0"/>
                    <a:ext cx="7790688" cy="3337560"/>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B6AEAB" w14:textId="4B143BAD" w:rsidR="008012F3" w:rsidRPr="00AE6118" w:rsidRDefault="008012F3" w:rsidP="008012F3">
    <w:pPr>
      <w:pStyle w:val="Kopfzeile"/>
      <w:tabs>
        <w:tab w:val="clear" w:pos="4536"/>
        <w:tab w:val="clear" w:pos="9072"/>
        <w:tab w:val="left" w:pos="2172"/>
      </w:tabs>
    </w:pPr>
    <w:r w:rsidRPr="00AE6118">
      <w:rPr>
        <w:noProof/>
      </w:rPr>
      <w:drawing>
        <wp:anchor distT="0" distB="0" distL="114300" distR="114300" simplePos="0" relativeHeight="251658240" behindDoc="1" locked="0" layoutInCell="1" allowOverlap="1" wp14:anchorId="4DD31EAA" wp14:editId="4F53BF79">
          <wp:simplePos x="0" y="0"/>
          <wp:positionH relativeFrom="margin">
            <wp:align>center</wp:align>
          </wp:positionH>
          <wp:positionV relativeFrom="paragraph">
            <wp:posOffset>-449580</wp:posOffset>
          </wp:positionV>
          <wp:extent cx="7791450" cy="3340735"/>
          <wp:effectExtent l="0" t="0" r="0" b="0"/>
          <wp:wrapNone/>
          <wp:docPr id="39451566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91450" cy="334073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2CCA94" w14:textId="2C23FC9E" w:rsidR="007A7117" w:rsidRPr="00AE6118" w:rsidRDefault="007A7117" w:rsidP="007A7117">
    <w:pPr>
      <w:pBdr>
        <w:top w:val="nil"/>
        <w:left w:val="nil"/>
        <w:bottom w:val="nil"/>
        <w:right w:val="nil"/>
        <w:between w:val="nil"/>
      </w:pBdr>
      <w:spacing w:line="240" w:lineRule="auto"/>
      <w:rPr>
        <w:color w:val="000000"/>
        <w:sz w:val="18"/>
        <w:szCs w:val="18"/>
      </w:rPr>
    </w:pPr>
    <w:r w:rsidRPr="00AE6118">
      <w:rPr>
        <w:color w:val="000000"/>
        <w:sz w:val="18"/>
        <w:szCs w:val="18"/>
      </w:rPr>
      <w:t>IDEA App „Prüfung Finanzen und Rechnungswesen“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90E918" w14:textId="7C79C474" w:rsidR="007A7117" w:rsidRPr="00AE6118" w:rsidRDefault="007A7117" w:rsidP="007A7117">
    <w:pPr>
      <w:pBdr>
        <w:top w:val="nil"/>
        <w:left w:val="nil"/>
        <w:bottom w:val="nil"/>
        <w:right w:val="nil"/>
        <w:between w:val="nil"/>
      </w:pBdr>
      <w:spacing w:line="240" w:lineRule="auto"/>
      <w:rPr>
        <w:color w:val="000000"/>
        <w:sz w:val="18"/>
        <w:szCs w:val="18"/>
      </w:rPr>
    </w:pPr>
    <w:r w:rsidRPr="00AE6118">
      <w:rPr>
        <w:color w:val="000000"/>
        <w:sz w:val="18"/>
        <w:szCs w:val="18"/>
      </w:rPr>
      <w:t>IDEA App „Prüfung Finanzen und Rechnungswesen“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82D52"/>
    <w:multiLevelType w:val="hybridMultilevel"/>
    <w:tmpl w:val="D43ED58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A7442AD"/>
    <w:multiLevelType w:val="hybridMultilevel"/>
    <w:tmpl w:val="4CF0F1A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D7E4120"/>
    <w:multiLevelType w:val="hybridMultilevel"/>
    <w:tmpl w:val="394446C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D856068"/>
    <w:multiLevelType w:val="hybridMultilevel"/>
    <w:tmpl w:val="95229E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4A77A8B"/>
    <w:multiLevelType w:val="hybridMultilevel"/>
    <w:tmpl w:val="FB745D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4C9294F"/>
    <w:multiLevelType w:val="multilevel"/>
    <w:tmpl w:val="1AF6990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6" w15:restartNumberingAfterBreak="0">
    <w:nsid w:val="177068FC"/>
    <w:multiLevelType w:val="hybridMultilevel"/>
    <w:tmpl w:val="A1829DB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78E5C75"/>
    <w:multiLevelType w:val="hybridMultilevel"/>
    <w:tmpl w:val="7478B4F6"/>
    <w:lvl w:ilvl="0" w:tplc="23D2BAF6">
      <w:start w:val="1"/>
      <w:numFmt w:val="decimal"/>
      <w:pStyle w:val="berschrift3"/>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8" w15:restartNumberingAfterBreak="0">
    <w:nsid w:val="23773948"/>
    <w:multiLevelType w:val="hybridMultilevel"/>
    <w:tmpl w:val="0BE6EEB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28992945"/>
    <w:multiLevelType w:val="hybridMultilevel"/>
    <w:tmpl w:val="C032BF1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BC01BEE"/>
    <w:multiLevelType w:val="hybridMultilevel"/>
    <w:tmpl w:val="04F8153E"/>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1" w15:restartNumberingAfterBreak="0">
    <w:nsid w:val="2CE21831"/>
    <w:multiLevelType w:val="hybridMultilevel"/>
    <w:tmpl w:val="AC98C48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2FD00AC1"/>
    <w:multiLevelType w:val="hybridMultilevel"/>
    <w:tmpl w:val="D63C635A"/>
    <w:lvl w:ilvl="0" w:tplc="07685ED0">
      <w:start w:val="1"/>
      <w:numFmt w:val="lowerLetter"/>
      <w:pStyle w:val="Aufzhlunga"/>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3" w15:restartNumberingAfterBreak="0">
    <w:nsid w:val="380F4C8A"/>
    <w:multiLevelType w:val="hybridMultilevel"/>
    <w:tmpl w:val="7496372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AC00A93"/>
    <w:multiLevelType w:val="hybridMultilevel"/>
    <w:tmpl w:val="B25AB4DC"/>
    <w:lvl w:ilvl="0" w:tplc="D96CBBB4">
      <w:start w:val="1"/>
      <w:numFmt w:val="decimal"/>
      <w:lvlText w:val="%1."/>
      <w:lvlJc w:val="left"/>
      <w:pPr>
        <w:ind w:left="36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3D1759E7"/>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E81145C"/>
    <w:multiLevelType w:val="hybridMultilevel"/>
    <w:tmpl w:val="A482BE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FCF242A"/>
    <w:multiLevelType w:val="hybridMultilevel"/>
    <w:tmpl w:val="EAD0C96E"/>
    <w:lvl w:ilvl="0" w:tplc="1D743D96">
      <w:start w:val="1"/>
      <w:numFmt w:val="decimal"/>
      <w:pStyle w:val="berschrift4"/>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8" w15:restartNumberingAfterBreak="0">
    <w:nsid w:val="4201646B"/>
    <w:multiLevelType w:val="hybridMultilevel"/>
    <w:tmpl w:val="50E4C01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4445499C"/>
    <w:multiLevelType w:val="hybridMultilevel"/>
    <w:tmpl w:val="29308374"/>
    <w:lvl w:ilvl="0" w:tplc="74CC2EDC">
      <w:start w:val="1"/>
      <w:numFmt w:val="lowerLetter"/>
      <w:lvlText w:val="%1."/>
      <w:lvlJc w:val="left"/>
      <w:pPr>
        <w:ind w:left="720" w:hanging="360"/>
      </w:pPr>
      <w:rPr>
        <w:rFonts w:eastAsia="Aria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4B1C4826"/>
    <w:multiLevelType w:val="hybridMultilevel"/>
    <w:tmpl w:val="60A2811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4BD906ED"/>
    <w:multiLevelType w:val="hybridMultilevel"/>
    <w:tmpl w:val="A29CBD5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1FB5D8E"/>
    <w:multiLevelType w:val="hybridMultilevel"/>
    <w:tmpl w:val="A12698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2B128F1"/>
    <w:multiLevelType w:val="hybridMultilevel"/>
    <w:tmpl w:val="D91CB95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55D648AE"/>
    <w:multiLevelType w:val="hybridMultilevel"/>
    <w:tmpl w:val="58144D4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573848E0"/>
    <w:multiLevelType w:val="hybridMultilevel"/>
    <w:tmpl w:val="12C6884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5C614AFC"/>
    <w:multiLevelType w:val="hybridMultilevel"/>
    <w:tmpl w:val="C3BEFDC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5FD00527"/>
    <w:multiLevelType w:val="hybridMultilevel"/>
    <w:tmpl w:val="CBE491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1DD1E8F"/>
    <w:multiLevelType w:val="hybridMultilevel"/>
    <w:tmpl w:val="5A4A3AF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628604A7"/>
    <w:multiLevelType w:val="hybridMultilevel"/>
    <w:tmpl w:val="5728EAF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64DC2B62"/>
    <w:multiLevelType w:val="hybridMultilevel"/>
    <w:tmpl w:val="8D1CDB9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70F82CAB"/>
    <w:multiLevelType w:val="hybridMultilevel"/>
    <w:tmpl w:val="94CA920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71495A0C"/>
    <w:multiLevelType w:val="hybridMultilevel"/>
    <w:tmpl w:val="DE3E7A36"/>
    <w:lvl w:ilvl="0" w:tplc="50C4F916">
      <w:start w:val="1"/>
      <w:numFmt w:val="decimal"/>
      <w:pStyle w:val="berschrift2"/>
      <w:lvlText w:val="%1."/>
      <w:lvlJc w:val="left"/>
      <w:pPr>
        <w:ind w:left="360" w:hanging="360"/>
      </w:p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3" w15:restartNumberingAfterBreak="0">
    <w:nsid w:val="78453864"/>
    <w:multiLevelType w:val="hybridMultilevel"/>
    <w:tmpl w:val="0D34E2EA"/>
    <w:lvl w:ilvl="0" w:tplc="FC0A8FB2">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704142260">
    <w:abstractNumId w:val="5"/>
  </w:num>
  <w:num w:numId="2" w16cid:durableId="1269432917">
    <w:abstractNumId w:val="1"/>
  </w:num>
  <w:num w:numId="3" w16cid:durableId="1573657025">
    <w:abstractNumId w:val="15"/>
  </w:num>
  <w:num w:numId="4" w16cid:durableId="52698448">
    <w:abstractNumId w:val="19"/>
  </w:num>
  <w:num w:numId="5" w16cid:durableId="1152335384">
    <w:abstractNumId w:val="12"/>
  </w:num>
  <w:num w:numId="6" w16cid:durableId="1776316724">
    <w:abstractNumId w:val="12"/>
    <w:lvlOverride w:ilvl="0">
      <w:startOverride w:val="1"/>
    </w:lvlOverride>
  </w:num>
  <w:num w:numId="7" w16cid:durableId="874661035">
    <w:abstractNumId w:val="12"/>
  </w:num>
  <w:num w:numId="8" w16cid:durableId="1759792906">
    <w:abstractNumId w:val="12"/>
    <w:lvlOverride w:ilvl="0">
      <w:startOverride w:val="1"/>
    </w:lvlOverride>
  </w:num>
  <w:num w:numId="9" w16cid:durableId="1138644356">
    <w:abstractNumId w:val="27"/>
  </w:num>
  <w:num w:numId="10" w16cid:durableId="1456292983">
    <w:abstractNumId w:val="21"/>
  </w:num>
  <w:num w:numId="11" w16cid:durableId="554970625">
    <w:abstractNumId w:val="22"/>
  </w:num>
  <w:num w:numId="12" w16cid:durableId="134152490">
    <w:abstractNumId w:val="3"/>
  </w:num>
  <w:num w:numId="13" w16cid:durableId="71976112">
    <w:abstractNumId w:val="28"/>
  </w:num>
  <w:num w:numId="14" w16cid:durableId="614017100">
    <w:abstractNumId w:val="13"/>
  </w:num>
  <w:num w:numId="15" w16cid:durableId="1815877029">
    <w:abstractNumId w:val="16"/>
  </w:num>
  <w:num w:numId="16" w16cid:durableId="1487865818">
    <w:abstractNumId w:val="9"/>
  </w:num>
  <w:num w:numId="17" w16cid:durableId="748116040">
    <w:abstractNumId w:val="31"/>
  </w:num>
  <w:num w:numId="18" w16cid:durableId="1335256906">
    <w:abstractNumId w:val="25"/>
  </w:num>
  <w:num w:numId="19" w16cid:durableId="643512404">
    <w:abstractNumId w:val="23"/>
  </w:num>
  <w:num w:numId="20" w16cid:durableId="255291946">
    <w:abstractNumId w:val="2"/>
  </w:num>
  <w:num w:numId="21" w16cid:durableId="175509453">
    <w:abstractNumId w:val="6"/>
  </w:num>
  <w:num w:numId="22" w16cid:durableId="1091514574">
    <w:abstractNumId w:val="26"/>
  </w:num>
  <w:num w:numId="23" w16cid:durableId="2027167794">
    <w:abstractNumId w:val="8"/>
  </w:num>
  <w:num w:numId="24" w16cid:durableId="655955090">
    <w:abstractNumId w:val="11"/>
  </w:num>
  <w:num w:numId="25" w16cid:durableId="888997185">
    <w:abstractNumId w:val="0"/>
  </w:num>
  <w:num w:numId="26" w16cid:durableId="1456412032">
    <w:abstractNumId w:val="32"/>
  </w:num>
  <w:num w:numId="27" w16cid:durableId="1286931215">
    <w:abstractNumId w:val="4"/>
  </w:num>
  <w:num w:numId="28" w16cid:durableId="2050564759">
    <w:abstractNumId w:val="30"/>
  </w:num>
  <w:num w:numId="29" w16cid:durableId="1662811945">
    <w:abstractNumId w:val="7"/>
  </w:num>
  <w:num w:numId="30" w16cid:durableId="1244757722">
    <w:abstractNumId w:val="7"/>
    <w:lvlOverride w:ilvl="0">
      <w:startOverride w:val="1"/>
    </w:lvlOverride>
  </w:num>
  <w:num w:numId="31" w16cid:durableId="547647990">
    <w:abstractNumId w:val="17"/>
  </w:num>
  <w:num w:numId="32" w16cid:durableId="198129377">
    <w:abstractNumId w:val="17"/>
    <w:lvlOverride w:ilvl="0">
      <w:startOverride w:val="1"/>
    </w:lvlOverride>
  </w:num>
  <w:num w:numId="33" w16cid:durableId="667178348">
    <w:abstractNumId w:val="24"/>
  </w:num>
  <w:num w:numId="34" w16cid:durableId="2098625683">
    <w:abstractNumId w:val="33"/>
  </w:num>
  <w:num w:numId="35" w16cid:durableId="1966035750">
    <w:abstractNumId w:val="20"/>
  </w:num>
  <w:num w:numId="36" w16cid:durableId="1801410302">
    <w:abstractNumId w:val="32"/>
    <w:lvlOverride w:ilvl="0">
      <w:startOverride w:val="1"/>
    </w:lvlOverride>
  </w:num>
  <w:num w:numId="37" w16cid:durableId="51513066">
    <w:abstractNumId w:val="29"/>
  </w:num>
  <w:num w:numId="38" w16cid:durableId="2025671421">
    <w:abstractNumId w:val="10"/>
  </w:num>
  <w:num w:numId="39" w16cid:durableId="1819762433">
    <w:abstractNumId w:val="17"/>
  </w:num>
  <w:num w:numId="40" w16cid:durableId="1097559700">
    <w:abstractNumId w:val="32"/>
    <w:lvlOverride w:ilvl="0">
      <w:startOverride w:val="1"/>
    </w:lvlOverride>
  </w:num>
  <w:num w:numId="41" w16cid:durableId="1331837666">
    <w:abstractNumId w:val="14"/>
  </w:num>
  <w:num w:numId="42" w16cid:durableId="2016151119">
    <w:abstractNumId w:val="18"/>
  </w:num>
  <w:num w:numId="43" w16cid:durableId="153504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attachedTemplate r:id="rId1"/>
  <w:linkStyles/>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3B78"/>
    <w:rsid w:val="000159DB"/>
    <w:rsid w:val="000206C1"/>
    <w:rsid w:val="00020A22"/>
    <w:rsid w:val="00025180"/>
    <w:rsid w:val="000517D8"/>
    <w:rsid w:val="000559A1"/>
    <w:rsid w:val="00063E67"/>
    <w:rsid w:val="00064C7F"/>
    <w:rsid w:val="00066DD8"/>
    <w:rsid w:val="00072BE4"/>
    <w:rsid w:val="00075C43"/>
    <w:rsid w:val="000963C6"/>
    <w:rsid w:val="000A095C"/>
    <w:rsid w:val="000D4BD1"/>
    <w:rsid w:val="000E3D5E"/>
    <w:rsid w:val="000E5001"/>
    <w:rsid w:val="00100378"/>
    <w:rsid w:val="0011104F"/>
    <w:rsid w:val="0011333E"/>
    <w:rsid w:val="00117F5D"/>
    <w:rsid w:val="00120375"/>
    <w:rsid w:val="0017593E"/>
    <w:rsid w:val="00175D8D"/>
    <w:rsid w:val="00177492"/>
    <w:rsid w:val="00185070"/>
    <w:rsid w:val="001B1B93"/>
    <w:rsid w:val="001B4EC7"/>
    <w:rsid w:val="001C1EB8"/>
    <w:rsid w:val="001C523C"/>
    <w:rsid w:val="001D12C0"/>
    <w:rsid w:val="001D12D3"/>
    <w:rsid w:val="001D2EF3"/>
    <w:rsid w:val="001E66F0"/>
    <w:rsid w:val="001E7E87"/>
    <w:rsid w:val="00237E27"/>
    <w:rsid w:val="00243670"/>
    <w:rsid w:val="00245966"/>
    <w:rsid w:val="00256A5B"/>
    <w:rsid w:val="00257321"/>
    <w:rsid w:val="00267F81"/>
    <w:rsid w:val="002805AB"/>
    <w:rsid w:val="002831AE"/>
    <w:rsid w:val="00284C1E"/>
    <w:rsid w:val="00286FCF"/>
    <w:rsid w:val="00292092"/>
    <w:rsid w:val="00295C01"/>
    <w:rsid w:val="002972EC"/>
    <w:rsid w:val="002A27A6"/>
    <w:rsid w:val="002C7AB2"/>
    <w:rsid w:val="002D118E"/>
    <w:rsid w:val="002D2181"/>
    <w:rsid w:val="002D3709"/>
    <w:rsid w:val="002E54ED"/>
    <w:rsid w:val="002E767D"/>
    <w:rsid w:val="002E77B8"/>
    <w:rsid w:val="002F10BE"/>
    <w:rsid w:val="00320E90"/>
    <w:rsid w:val="00322105"/>
    <w:rsid w:val="003222E5"/>
    <w:rsid w:val="0032759D"/>
    <w:rsid w:val="003405DF"/>
    <w:rsid w:val="00346DA4"/>
    <w:rsid w:val="00363704"/>
    <w:rsid w:val="003879DC"/>
    <w:rsid w:val="00395C45"/>
    <w:rsid w:val="003A6887"/>
    <w:rsid w:val="003A7568"/>
    <w:rsid w:val="003B6292"/>
    <w:rsid w:val="003C3C87"/>
    <w:rsid w:val="003C6371"/>
    <w:rsid w:val="003D0E44"/>
    <w:rsid w:val="004138E8"/>
    <w:rsid w:val="00431E72"/>
    <w:rsid w:val="0044012B"/>
    <w:rsid w:val="00446697"/>
    <w:rsid w:val="004633C7"/>
    <w:rsid w:val="00466D41"/>
    <w:rsid w:val="00476604"/>
    <w:rsid w:val="004A24AE"/>
    <w:rsid w:val="004B105A"/>
    <w:rsid w:val="004C20E2"/>
    <w:rsid w:val="004E4189"/>
    <w:rsid w:val="004F1167"/>
    <w:rsid w:val="004F66ED"/>
    <w:rsid w:val="00503B78"/>
    <w:rsid w:val="005075DE"/>
    <w:rsid w:val="00507E34"/>
    <w:rsid w:val="005245B9"/>
    <w:rsid w:val="00533ED3"/>
    <w:rsid w:val="00546E47"/>
    <w:rsid w:val="00550CDD"/>
    <w:rsid w:val="00553BDE"/>
    <w:rsid w:val="00557E21"/>
    <w:rsid w:val="005775E4"/>
    <w:rsid w:val="00593DFE"/>
    <w:rsid w:val="005940E4"/>
    <w:rsid w:val="005A09B6"/>
    <w:rsid w:val="005B7C89"/>
    <w:rsid w:val="005D0598"/>
    <w:rsid w:val="005D1C81"/>
    <w:rsid w:val="005E075C"/>
    <w:rsid w:val="005E19B7"/>
    <w:rsid w:val="005E51E7"/>
    <w:rsid w:val="005E62FD"/>
    <w:rsid w:val="005F0C69"/>
    <w:rsid w:val="005F43DB"/>
    <w:rsid w:val="005F7525"/>
    <w:rsid w:val="005F7616"/>
    <w:rsid w:val="00600045"/>
    <w:rsid w:val="006135F3"/>
    <w:rsid w:val="00613EAF"/>
    <w:rsid w:val="00616DAB"/>
    <w:rsid w:val="0062039F"/>
    <w:rsid w:val="006213BE"/>
    <w:rsid w:val="00623B9C"/>
    <w:rsid w:val="00623E96"/>
    <w:rsid w:val="00626FFF"/>
    <w:rsid w:val="00627C73"/>
    <w:rsid w:val="006305ED"/>
    <w:rsid w:val="00640FB6"/>
    <w:rsid w:val="006420C2"/>
    <w:rsid w:val="00647FA2"/>
    <w:rsid w:val="00660F2B"/>
    <w:rsid w:val="00662415"/>
    <w:rsid w:val="00662FD5"/>
    <w:rsid w:val="00687BC4"/>
    <w:rsid w:val="006A01FF"/>
    <w:rsid w:val="006A21BF"/>
    <w:rsid w:val="006A3B63"/>
    <w:rsid w:val="006B07A9"/>
    <w:rsid w:val="006B4A8F"/>
    <w:rsid w:val="006C4001"/>
    <w:rsid w:val="006C719C"/>
    <w:rsid w:val="006D46BD"/>
    <w:rsid w:val="006E09E2"/>
    <w:rsid w:val="006F1B22"/>
    <w:rsid w:val="00706118"/>
    <w:rsid w:val="007117A5"/>
    <w:rsid w:val="007246AA"/>
    <w:rsid w:val="00730006"/>
    <w:rsid w:val="00761D6B"/>
    <w:rsid w:val="00765BD9"/>
    <w:rsid w:val="007670E9"/>
    <w:rsid w:val="007709C0"/>
    <w:rsid w:val="0078781F"/>
    <w:rsid w:val="00787D1C"/>
    <w:rsid w:val="00791AF6"/>
    <w:rsid w:val="007A306F"/>
    <w:rsid w:val="007A7117"/>
    <w:rsid w:val="007A73DE"/>
    <w:rsid w:val="007B175E"/>
    <w:rsid w:val="007C2C5D"/>
    <w:rsid w:val="007C4747"/>
    <w:rsid w:val="007D5B70"/>
    <w:rsid w:val="008006A2"/>
    <w:rsid w:val="008012F3"/>
    <w:rsid w:val="00801F4F"/>
    <w:rsid w:val="00805F40"/>
    <w:rsid w:val="008205CA"/>
    <w:rsid w:val="00820EBA"/>
    <w:rsid w:val="0083360A"/>
    <w:rsid w:val="00857244"/>
    <w:rsid w:val="00892DB7"/>
    <w:rsid w:val="008B14CC"/>
    <w:rsid w:val="008B6652"/>
    <w:rsid w:val="008C080E"/>
    <w:rsid w:val="008C22C3"/>
    <w:rsid w:val="008E675C"/>
    <w:rsid w:val="008E6829"/>
    <w:rsid w:val="008F2877"/>
    <w:rsid w:val="009024C2"/>
    <w:rsid w:val="00933E07"/>
    <w:rsid w:val="009345A7"/>
    <w:rsid w:val="009527EB"/>
    <w:rsid w:val="00956298"/>
    <w:rsid w:val="00957B5C"/>
    <w:rsid w:val="00967A16"/>
    <w:rsid w:val="00970A6C"/>
    <w:rsid w:val="00977805"/>
    <w:rsid w:val="00983CD8"/>
    <w:rsid w:val="00985863"/>
    <w:rsid w:val="009B04AC"/>
    <w:rsid w:val="009B3B80"/>
    <w:rsid w:val="009B733F"/>
    <w:rsid w:val="009B7F5E"/>
    <w:rsid w:val="009D40B5"/>
    <w:rsid w:val="009E36C7"/>
    <w:rsid w:val="009F1BB1"/>
    <w:rsid w:val="00A01F6B"/>
    <w:rsid w:val="00A11CF1"/>
    <w:rsid w:val="00A17B48"/>
    <w:rsid w:val="00A2459F"/>
    <w:rsid w:val="00A25DCA"/>
    <w:rsid w:val="00A3142A"/>
    <w:rsid w:val="00A410EE"/>
    <w:rsid w:val="00A53DEA"/>
    <w:rsid w:val="00A60F17"/>
    <w:rsid w:val="00A63F58"/>
    <w:rsid w:val="00A72BAA"/>
    <w:rsid w:val="00A860C5"/>
    <w:rsid w:val="00AA586E"/>
    <w:rsid w:val="00AB184D"/>
    <w:rsid w:val="00AC1B2F"/>
    <w:rsid w:val="00AC3400"/>
    <w:rsid w:val="00AD583C"/>
    <w:rsid w:val="00AE6118"/>
    <w:rsid w:val="00AF1536"/>
    <w:rsid w:val="00AF5349"/>
    <w:rsid w:val="00AF574F"/>
    <w:rsid w:val="00B15A6D"/>
    <w:rsid w:val="00B176CB"/>
    <w:rsid w:val="00B273CC"/>
    <w:rsid w:val="00B3039C"/>
    <w:rsid w:val="00B419AB"/>
    <w:rsid w:val="00B42670"/>
    <w:rsid w:val="00B44D70"/>
    <w:rsid w:val="00B461A0"/>
    <w:rsid w:val="00B62893"/>
    <w:rsid w:val="00B63141"/>
    <w:rsid w:val="00B6603F"/>
    <w:rsid w:val="00B70BBA"/>
    <w:rsid w:val="00B85B74"/>
    <w:rsid w:val="00B95480"/>
    <w:rsid w:val="00BA375E"/>
    <w:rsid w:val="00BB18CF"/>
    <w:rsid w:val="00BB2EE4"/>
    <w:rsid w:val="00BE7F0F"/>
    <w:rsid w:val="00BF278C"/>
    <w:rsid w:val="00BF4973"/>
    <w:rsid w:val="00C0431B"/>
    <w:rsid w:val="00C1076D"/>
    <w:rsid w:val="00C13BC4"/>
    <w:rsid w:val="00C14939"/>
    <w:rsid w:val="00C2074F"/>
    <w:rsid w:val="00C23C21"/>
    <w:rsid w:val="00C34483"/>
    <w:rsid w:val="00C44240"/>
    <w:rsid w:val="00C629FD"/>
    <w:rsid w:val="00C6326F"/>
    <w:rsid w:val="00C917A7"/>
    <w:rsid w:val="00C9647F"/>
    <w:rsid w:val="00CA1BE1"/>
    <w:rsid w:val="00CA2375"/>
    <w:rsid w:val="00CA29E5"/>
    <w:rsid w:val="00CA42D8"/>
    <w:rsid w:val="00CB37AF"/>
    <w:rsid w:val="00CC419F"/>
    <w:rsid w:val="00CD7D6C"/>
    <w:rsid w:val="00CE0037"/>
    <w:rsid w:val="00CE09BF"/>
    <w:rsid w:val="00CE1C6A"/>
    <w:rsid w:val="00CE383E"/>
    <w:rsid w:val="00D03C5A"/>
    <w:rsid w:val="00D176F2"/>
    <w:rsid w:val="00D17FEC"/>
    <w:rsid w:val="00D362A6"/>
    <w:rsid w:val="00D410EF"/>
    <w:rsid w:val="00D434E5"/>
    <w:rsid w:val="00D43EAF"/>
    <w:rsid w:val="00D45B30"/>
    <w:rsid w:val="00D46299"/>
    <w:rsid w:val="00D4745C"/>
    <w:rsid w:val="00D5403F"/>
    <w:rsid w:val="00D61190"/>
    <w:rsid w:val="00D95D17"/>
    <w:rsid w:val="00D96528"/>
    <w:rsid w:val="00D97F9B"/>
    <w:rsid w:val="00DB5078"/>
    <w:rsid w:val="00DD219F"/>
    <w:rsid w:val="00DD35F2"/>
    <w:rsid w:val="00DE5E5B"/>
    <w:rsid w:val="00E04381"/>
    <w:rsid w:val="00E06FCA"/>
    <w:rsid w:val="00E25F1C"/>
    <w:rsid w:val="00E51BF5"/>
    <w:rsid w:val="00E6280C"/>
    <w:rsid w:val="00E704E9"/>
    <w:rsid w:val="00E8308E"/>
    <w:rsid w:val="00EB7E91"/>
    <w:rsid w:val="00ED0866"/>
    <w:rsid w:val="00ED520B"/>
    <w:rsid w:val="00EF2F9A"/>
    <w:rsid w:val="00EF443A"/>
    <w:rsid w:val="00F109F2"/>
    <w:rsid w:val="00F12312"/>
    <w:rsid w:val="00F14247"/>
    <w:rsid w:val="00F17312"/>
    <w:rsid w:val="00F17856"/>
    <w:rsid w:val="00F554DF"/>
    <w:rsid w:val="00F623DE"/>
    <w:rsid w:val="00F63A4F"/>
    <w:rsid w:val="00F75930"/>
    <w:rsid w:val="00F77F40"/>
    <w:rsid w:val="00F8095B"/>
    <w:rsid w:val="00F8169F"/>
    <w:rsid w:val="00F862C0"/>
    <w:rsid w:val="00F901DE"/>
    <w:rsid w:val="00F90A12"/>
    <w:rsid w:val="00F91973"/>
    <w:rsid w:val="00F92F3F"/>
    <w:rsid w:val="00F974FE"/>
    <w:rsid w:val="00FA5A12"/>
    <w:rsid w:val="00FB72EF"/>
    <w:rsid w:val="00FD0246"/>
    <w:rsid w:val="00FD21F3"/>
    <w:rsid w:val="00FE4568"/>
    <w:rsid w:val="00FE6D9F"/>
    <w:rsid w:val="00FF166D"/>
    <w:rsid w:val="2800EB7A"/>
    <w:rsid w:val="2D086C98"/>
    <w:rsid w:val="32F3ADAD"/>
    <w:rsid w:val="33382A88"/>
    <w:rsid w:val="5325856D"/>
    <w:rsid w:val="53E6B344"/>
    <w:rsid w:val="56FA82B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EA9EBA"/>
  <w15:docId w15:val="{1609139C-9D59-4906-8FFE-92ABDCCF2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Roboto" w:eastAsiaTheme="minorHAnsi" w:hAnsi="Roboto" w:cstheme="majorBidi"/>
        <w:sz w:val="24"/>
        <w:szCs w:val="32"/>
        <w:lang w:val="en-US" w:eastAsia="en-US" w:bidi="ar-SA"/>
      </w:rPr>
    </w:rPrDefault>
    <w:pPrDefault>
      <w:pPr>
        <w:widowControl w:val="0"/>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F1BB1"/>
    <w:pPr>
      <w:widowControl/>
      <w:spacing w:after="0" w:line="288" w:lineRule="auto"/>
    </w:pPr>
    <w:rPr>
      <w:rFonts w:eastAsia="Roboto" w:cs="Roboto"/>
      <w:szCs w:val="26"/>
      <w:lang w:val="de-DE" w:eastAsia="de-DE"/>
    </w:rPr>
  </w:style>
  <w:style w:type="paragraph" w:styleId="berschrift1">
    <w:name w:val="heading 1"/>
    <w:basedOn w:val="Standard"/>
    <w:next w:val="Standard"/>
    <w:link w:val="berschrift1Zchn"/>
    <w:uiPriority w:val="9"/>
    <w:qFormat/>
    <w:rsid w:val="009F1BB1"/>
    <w:pPr>
      <w:keepNext/>
      <w:keepLines/>
      <w:spacing w:before="240"/>
      <w:outlineLvl w:val="0"/>
    </w:pPr>
    <w:rPr>
      <w:rFonts w:ascii="Roboto Medium" w:eastAsia="Roboto Medium" w:hAnsi="Roboto Medium" w:cs="Roboto Medium"/>
      <w:color w:val="303333"/>
      <w:sz w:val="36"/>
      <w:szCs w:val="36"/>
    </w:rPr>
  </w:style>
  <w:style w:type="paragraph" w:styleId="berschrift2">
    <w:name w:val="heading 2"/>
    <w:basedOn w:val="Standard"/>
    <w:next w:val="Standard"/>
    <w:link w:val="berschrift2Zchn"/>
    <w:uiPriority w:val="9"/>
    <w:unhideWhenUsed/>
    <w:qFormat/>
    <w:rsid w:val="009F1BB1"/>
    <w:pPr>
      <w:keepNext/>
      <w:keepLines/>
      <w:numPr>
        <w:numId w:val="26"/>
      </w:numPr>
      <w:shd w:val="clear" w:color="auto" w:fill="F56354"/>
      <w:spacing w:before="40" w:line="240" w:lineRule="auto"/>
      <w:outlineLvl w:val="1"/>
    </w:pPr>
    <w:rPr>
      <w:rFonts w:ascii="Roboto Medium" w:eastAsia="Roboto Medium" w:hAnsi="Roboto Medium" w:cs="Roboto Medium"/>
      <w:color w:val="FFFFFF"/>
      <w:sz w:val="30"/>
      <w:szCs w:val="30"/>
    </w:rPr>
  </w:style>
  <w:style w:type="paragraph" w:styleId="berschrift3">
    <w:name w:val="heading 3"/>
    <w:basedOn w:val="Standard"/>
    <w:next w:val="Standard"/>
    <w:link w:val="berschrift3Zchn"/>
    <w:uiPriority w:val="9"/>
    <w:unhideWhenUsed/>
    <w:qFormat/>
    <w:rsid w:val="009F1BB1"/>
    <w:pPr>
      <w:keepNext/>
      <w:keepLines/>
      <w:numPr>
        <w:numId w:val="30"/>
      </w:numPr>
      <w:shd w:val="clear" w:color="auto" w:fill="E8EDFF"/>
      <w:spacing w:before="40" w:line="240" w:lineRule="auto"/>
      <w:outlineLvl w:val="2"/>
    </w:pPr>
    <w:rPr>
      <w:rFonts w:ascii="Roboto Medium" w:eastAsia="Roboto Medium" w:hAnsi="Roboto Medium" w:cs="Roboto Medium"/>
      <w:color w:val="303333"/>
    </w:rPr>
  </w:style>
  <w:style w:type="paragraph" w:styleId="berschrift4">
    <w:name w:val="heading 4"/>
    <w:basedOn w:val="Standard"/>
    <w:next w:val="Standard"/>
    <w:link w:val="berschrift4Zchn"/>
    <w:uiPriority w:val="9"/>
    <w:unhideWhenUsed/>
    <w:qFormat/>
    <w:rsid w:val="009F1BB1"/>
    <w:pPr>
      <w:keepNext/>
      <w:keepLines/>
      <w:numPr>
        <w:numId w:val="32"/>
      </w:numPr>
      <w:spacing w:before="40"/>
      <w:outlineLvl w:val="3"/>
    </w:pPr>
    <w:rPr>
      <w:rFonts w:ascii="Libre Franklin SemiBold" w:eastAsia="Libre Franklin SemiBold" w:hAnsi="Libre Franklin SemiBold" w:cs="Libre Franklin SemiBold"/>
      <w:iCs/>
      <w:color w:val="E8220D"/>
      <w:szCs w:val="24"/>
    </w:rPr>
  </w:style>
  <w:style w:type="paragraph" w:styleId="berschrift5">
    <w:name w:val="heading 5"/>
    <w:basedOn w:val="Standard"/>
    <w:next w:val="Standard"/>
    <w:link w:val="berschrift5Zchn"/>
    <w:uiPriority w:val="9"/>
    <w:unhideWhenUsed/>
    <w:qFormat/>
    <w:rsid w:val="009F1BB1"/>
    <w:pPr>
      <w:keepNext/>
      <w:keepLines/>
      <w:spacing w:before="40"/>
      <w:outlineLvl w:val="4"/>
    </w:pPr>
    <w:rPr>
      <w:rFonts w:ascii="Libre Franklin SemiBold" w:eastAsia="Libre Franklin SemiBold" w:hAnsi="Libre Franklin SemiBold" w:cs="Libre Franklin SemiBold"/>
      <w:color w:val="E8220D"/>
      <w:szCs w:val="24"/>
    </w:rPr>
  </w:style>
  <w:style w:type="paragraph" w:styleId="berschrift6">
    <w:name w:val="heading 6"/>
    <w:basedOn w:val="Standard"/>
    <w:next w:val="Standard"/>
    <w:link w:val="berschrift6Zchn"/>
    <w:uiPriority w:val="9"/>
    <w:semiHidden/>
    <w:unhideWhenUsed/>
    <w:qFormat/>
    <w:rsid w:val="009F1BB1"/>
    <w:pPr>
      <w:keepNext/>
      <w:keepLines/>
      <w:spacing w:before="40"/>
      <w:outlineLvl w:val="5"/>
    </w:pPr>
    <w:rPr>
      <w:rFonts w:ascii="Libre Franklin SemiBold" w:eastAsia="Libre Franklin SemiBold" w:hAnsi="Libre Franklin SemiBold" w:cs="Libre Franklin SemiBold"/>
      <w:color w:val="9A1609"/>
    </w:rPr>
  </w:style>
  <w:style w:type="paragraph" w:styleId="berschrift7">
    <w:name w:val="heading 7"/>
    <w:basedOn w:val="Standard"/>
    <w:next w:val="Standard"/>
    <w:link w:val="berschrift7Zchn"/>
    <w:uiPriority w:val="9"/>
    <w:semiHidden/>
    <w:unhideWhenUsed/>
    <w:qFormat/>
    <w:rsid w:val="004633C7"/>
    <w:pPr>
      <w:keepNext/>
      <w:keepLines/>
      <w:numPr>
        <w:ilvl w:val="6"/>
        <w:numId w:val="1"/>
      </w:numPr>
      <w:spacing w:before="40"/>
      <w:outlineLvl w:val="6"/>
    </w:pPr>
    <w:rPr>
      <w:rFonts w:asciiTheme="majorHAnsi" w:eastAsiaTheme="majorEastAsia" w:hAnsiTheme="majorHAnsi"/>
      <w:i/>
      <w:iCs/>
      <w:color w:val="243F60" w:themeColor="accent1" w:themeShade="7F"/>
    </w:rPr>
  </w:style>
  <w:style w:type="paragraph" w:styleId="berschrift8">
    <w:name w:val="heading 8"/>
    <w:basedOn w:val="Standard"/>
    <w:next w:val="Standard"/>
    <w:link w:val="berschrift8Zchn"/>
    <w:uiPriority w:val="9"/>
    <w:semiHidden/>
    <w:unhideWhenUsed/>
    <w:qFormat/>
    <w:rsid w:val="004633C7"/>
    <w:pPr>
      <w:keepNext/>
      <w:keepLines/>
      <w:numPr>
        <w:ilvl w:val="7"/>
        <w:numId w:val="1"/>
      </w:numPr>
      <w:spacing w:before="40"/>
      <w:outlineLvl w:val="7"/>
    </w:pPr>
    <w:rPr>
      <w:rFonts w:asciiTheme="majorHAnsi" w:eastAsiaTheme="majorEastAsia" w:hAnsiTheme="majorHAns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4633C7"/>
    <w:pPr>
      <w:keepNext/>
      <w:keepLines/>
      <w:numPr>
        <w:ilvl w:val="8"/>
        <w:numId w:val="1"/>
      </w:numPr>
      <w:spacing w:before="40"/>
      <w:outlineLvl w:val="8"/>
    </w:pPr>
    <w:rPr>
      <w:rFonts w:asciiTheme="majorHAnsi" w:eastAsiaTheme="majorEastAsia" w:hAnsiTheme="majorHAnsi"/>
      <w:i/>
      <w:iCs/>
      <w:color w:val="272727" w:themeColor="text1" w:themeTint="D8"/>
      <w:sz w:val="21"/>
      <w:szCs w:val="21"/>
    </w:rPr>
  </w:style>
  <w:style w:type="character" w:default="1" w:styleId="Absatz-Standardschriftart">
    <w:name w:val="Default Paragraph Font"/>
    <w:uiPriority w:val="1"/>
    <w:semiHidden/>
    <w:unhideWhenUsed/>
    <w:rsid w:val="009F1BB1"/>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rsid w:val="009F1BB1"/>
  </w:style>
  <w:style w:type="paragraph" w:styleId="Kopfzeile">
    <w:name w:val="header"/>
    <w:basedOn w:val="Standard"/>
    <w:link w:val="KopfzeileZchn"/>
    <w:uiPriority w:val="99"/>
    <w:unhideWhenUsed/>
    <w:rsid w:val="009F1BB1"/>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9F1BB1"/>
    <w:rPr>
      <w:rFonts w:eastAsia="Roboto" w:cs="Roboto"/>
      <w:szCs w:val="26"/>
      <w:lang w:val="de-DE" w:eastAsia="de-DE"/>
    </w:rPr>
  </w:style>
  <w:style w:type="paragraph" w:styleId="Fuzeile">
    <w:name w:val="footer"/>
    <w:basedOn w:val="Standard"/>
    <w:link w:val="FuzeileZchn"/>
    <w:uiPriority w:val="99"/>
    <w:unhideWhenUsed/>
    <w:rsid w:val="009F1BB1"/>
    <w:pPr>
      <w:tabs>
        <w:tab w:val="center" w:pos="4536"/>
        <w:tab w:val="right" w:pos="9072"/>
      </w:tabs>
      <w:spacing w:line="240" w:lineRule="auto"/>
    </w:pPr>
  </w:style>
  <w:style w:type="character" w:customStyle="1" w:styleId="FuzeileZchn">
    <w:name w:val="Fußzeile Zchn"/>
    <w:basedOn w:val="Absatz-Standardschriftart"/>
    <w:link w:val="Fuzeile"/>
    <w:uiPriority w:val="99"/>
    <w:rsid w:val="009F1BB1"/>
    <w:rPr>
      <w:rFonts w:eastAsia="Roboto" w:cs="Roboto"/>
      <w:szCs w:val="26"/>
      <w:lang w:val="de-DE" w:eastAsia="de-DE"/>
    </w:rPr>
  </w:style>
  <w:style w:type="character" w:customStyle="1" w:styleId="berschrift1Zchn">
    <w:name w:val="Überschrift 1 Zchn"/>
    <w:basedOn w:val="Absatz-Standardschriftart"/>
    <w:link w:val="berschrift1"/>
    <w:uiPriority w:val="9"/>
    <w:rsid w:val="009527EB"/>
    <w:rPr>
      <w:rFonts w:ascii="Roboto Medium" w:eastAsia="Roboto Medium" w:hAnsi="Roboto Medium" w:cs="Roboto Medium"/>
      <w:color w:val="303333"/>
      <w:sz w:val="36"/>
      <w:szCs w:val="36"/>
      <w:lang w:val="de-DE" w:eastAsia="de-DE"/>
    </w:rPr>
  </w:style>
  <w:style w:type="character" w:customStyle="1" w:styleId="berschrift2Zchn">
    <w:name w:val="Überschrift 2 Zchn"/>
    <w:basedOn w:val="Absatz-Standardschriftart"/>
    <w:link w:val="berschrift2"/>
    <w:uiPriority w:val="9"/>
    <w:rsid w:val="002E77B8"/>
    <w:rPr>
      <w:rFonts w:ascii="Roboto Medium" w:eastAsia="Roboto Medium" w:hAnsi="Roboto Medium" w:cs="Roboto Medium"/>
      <w:color w:val="FFFFFF"/>
      <w:sz w:val="30"/>
      <w:szCs w:val="30"/>
      <w:shd w:val="clear" w:color="auto" w:fill="F56354"/>
      <w:lang w:val="de-DE" w:eastAsia="de-DE"/>
    </w:rPr>
  </w:style>
  <w:style w:type="character" w:customStyle="1" w:styleId="berschrift3Zchn">
    <w:name w:val="Überschrift 3 Zchn"/>
    <w:basedOn w:val="Absatz-Standardschriftart"/>
    <w:link w:val="berschrift3"/>
    <w:uiPriority w:val="9"/>
    <w:rsid w:val="009527EB"/>
    <w:rPr>
      <w:rFonts w:ascii="Roboto Medium" w:eastAsia="Roboto Medium" w:hAnsi="Roboto Medium" w:cs="Roboto Medium"/>
      <w:color w:val="303333"/>
      <w:szCs w:val="26"/>
      <w:shd w:val="clear" w:color="auto" w:fill="E8EDFF"/>
      <w:lang w:val="de-DE" w:eastAsia="de-DE"/>
    </w:rPr>
  </w:style>
  <w:style w:type="character" w:customStyle="1" w:styleId="berschrift4Zchn">
    <w:name w:val="Überschrift 4 Zchn"/>
    <w:basedOn w:val="Absatz-Standardschriftart"/>
    <w:link w:val="berschrift4"/>
    <w:uiPriority w:val="9"/>
    <w:rsid w:val="004633C7"/>
    <w:rPr>
      <w:rFonts w:ascii="Libre Franklin SemiBold" w:eastAsia="Libre Franklin SemiBold" w:hAnsi="Libre Franklin SemiBold" w:cs="Libre Franklin SemiBold"/>
      <w:iCs/>
      <w:color w:val="E8220D"/>
      <w:szCs w:val="24"/>
      <w:lang w:val="de-DE" w:eastAsia="de-DE"/>
    </w:rPr>
  </w:style>
  <w:style w:type="character" w:customStyle="1" w:styleId="berschrift5Zchn">
    <w:name w:val="Überschrift 5 Zchn"/>
    <w:basedOn w:val="Absatz-Standardschriftart"/>
    <w:link w:val="berschrift5"/>
    <w:uiPriority w:val="9"/>
    <w:rsid w:val="004633C7"/>
    <w:rPr>
      <w:rFonts w:ascii="Libre Franklin SemiBold" w:eastAsia="Libre Franklin SemiBold" w:hAnsi="Libre Franklin SemiBold" w:cs="Libre Franklin SemiBold"/>
      <w:color w:val="E8220D"/>
      <w:szCs w:val="24"/>
      <w:lang w:val="de-DE" w:eastAsia="de-DE"/>
    </w:rPr>
  </w:style>
  <w:style w:type="character" w:customStyle="1" w:styleId="berschrift6Zchn">
    <w:name w:val="Überschrift 6 Zchn"/>
    <w:basedOn w:val="Absatz-Standardschriftart"/>
    <w:link w:val="berschrift6"/>
    <w:uiPriority w:val="9"/>
    <w:semiHidden/>
    <w:rsid w:val="004633C7"/>
    <w:rPr>
      <w:rFonts w:ascii="Libre Franklin SemiBold" w:eastAsia="Libre Franklin SemiBold" w:hAnsi="Libre Franklin SemiBold" w:cs="Libre Franklin SemiBold"/>
      <w:color w:val="9A1609"/>
      <w:szCs w:val="26"/>
      <w:lang w:val="de-DE" w:eastAsia="de-DE"/>
    </w:rPr>
  </w:style>
  <w:style w:type="character" w:customStyle="1" w:styleId="berschrift7Zchn">
    <w:name w:val="Überschrift 7 Zchn"/>
    <w:basedOn w:val="Absatz-Standardschriftart"/>
    <w:link w:val="berschrift7"/>
    <w:uiPriority w:val="9"/>
    <w:semiHidden/>
    <w:rsid w:val="004633C7"/>
    <w:rPr>
      <w:rFonts w:asciiTheme="majorHAnsi" w:eastAsiaTheme="majorEastAsia" w:hAnsiTheme="majorHAnsi" w:cstheme="majorBidi"/>
      <w:i/>
      <w:iCs/>
      <w:color w:val="243F60" w:themeColor="accent1" w:themeShade="7F"/>
    </w:rPr>
  </w:style>
  <w:style w:type="character" w:customStyle="1" w:styleId="berschrift8Zchn">
    <w:name w:val="Überschrift 8 Zchn"/>
    <w:basedOn w:val="Absatz-Standardschriftart"/>
    <w:link w:val="berschrift8"/>
    <w:uiPriority w:val="9"/>
    <w:semiHidden/>
    <w:rsid w:val="004633C7"/>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4633C7"/>
    <w:rPr>
      <w:rFonts w:asciiTheme="majorHAnsi" w:eastAsiaTheme="majorEastAsia" w:hAnsiTheme="majorHAnsi" w:cstheme="majorBidi"/>
      <w:i/>
      <w:iCs/>
      <w:color w:val="272727" w:themeColor="text1" w:themeTint="D8"/>
      <w:sz w:val="21"/>
      <w:szCs w:val="21"/>
    </w:rPr>
  </w:style>
  <w:style w:type="paragraph" w:styleId="Listenabsatz">
    <w:name w:val="List Paragraph"/>
    <w:basedOn w:val="Standard"/>
    <w:uiPriority w:val="34"/>
    <w:qFormat/>
    <w:rsid w:val="009F1BB1"/>
    <w:pPr>
      <w:ind w:left="720"/>
      <w:contextualSpacing/>
    </w:pPr>
  </w:style>
  <w:style w:type="paragraph" w:styleId="Verzeichnis1">
    <w:name w:val="toc 1"/>
    <w:basedOn w:val="Standard"/>
    <w:next w:val="Standard"/>
    <w:autoRedefine/>
    <w:uiPriority w:val="39"/>
    <w:unhideWhenUsed/>
    <w:rsid w:val="00C6326F"/>
    <w:pPr>
      <w:spacing w:after="100"/>
    </w:pPr>
  </w:style>
  <w:style w:type="paragraph" w:styleId="Verzeichnis2">
    <w:name w:val="toc 2"/>
    <w:basedOn w:val="Standard"/>
    <w:next w:val="Standard"/>
    <w:autoRedefine/>
    <w:uiPriority w:val="39"/>
    <w:unhideWhenUsed/>
    <w:rsid w:val="009F1BB1"/>
    <w:pPr>
      <w:tabs>
        <w:tab w:val="left" w:pos="660"/>
        <w:tab w:val="right" w:leader="dot" w:pos="10450"/>
      </w:tabs>
      <w:spacing w:after="100"/>
      <w:ind w:left="180"/>
    </w:pPr>
  </w:style>
  <w:style w:type="character" w:styleId="Hyperlink">
    <w:name w:val="Hyperlink"/>
    <w:basedOn w:val="Absatz-Standardschriftart"/>
    <w:uiPriority w:val="99"/>
    <w:unhideWhenUsed/>
    <w:rsid w:val="009F1BB1"/>
    <w:rPr>
      <w:color w:val="0000FF" w:themeColor="hyperlink"/>
      <w:u w:val="single"/>
    </w:rPr>
  </w:style>
  <w:style w:type="paragraph" w:styleId="Sprechblasentext">
    <w:name w:val="Balloon Text"/>
    <w:basedOn w:val="Standard"/>
    <w:link w:val="SprechblasentextZchn"/>
    <w:uiPriority w:val="99"/>
    <w:semiHidden/>
    <w:unhideWhenUsed/>
    <w:rsid w:val="00B176CB"/>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176CB"/>
    <w:rPr>
      <w:rFonts w:ascii="Tahoma" w:hAnsi="Tahoma" w:cs="Tahoma"/>
      <w:sz w:val="16"/>
      <w:szCs w:val="16"/>
    </w:rPr>
  </w:style>
  <w:style w:type="paragraph" w:styleId="KeinLeerraum">
    <w:name w:val="No Spacing"/>
    <w:link w:val="KeinLeerraumZchn"/>
    <w:uiPriority w:val="1"/>
    <w:qFormat/>
    <w:rsid w:val="009F1BB1"/>
    <w:pPr>
      <w:widowControl/>
      <w:spacing w:after="0" w:line="240" w:lineRule="auto"/>
    </w:pPr>
    <w:rPr>
      <w:rFonts w:eastAsia="Roboto" w:cs="Roboto"/>
      <w:szCs w:val="26"/>
      <w:lang w:val="de-DE" w:eastAsia="de-DE"/>
    </w:rPr>
  </w:style>
  <w:style w:type="character" w:customStyle="1" w:styleId="KeinLeerraumZchn">
    <w:name w:val="Kein Leerraum Zchn"/>
    <w:basedOn w:val="Absatz-Standardschriftart"/>
    <w:link w:val="KeinLeerraum"/>
    <w:uiPriority w:val="1"/>
    <w:rsid w:val="009B733F"/>
    <w:rPr>
      <w:rFonts w:eastAsia="Roboto" w:cs="Roboto"/>
      <w:szCs w:val="26"/>
      <w:lang w:val="de-DE" w:eastAsia="de-DE"/>
    </w:rPr>
  </w:style>
  <w:style w:type="paragraph" w:customStyle="1" w:styleId="Aufzhlunga">
    <w:name w:val="Aufzählung a"/>
    <w:basedOn w:val="Listenabsatz"/>
    <w:qFormat/>
    <w:rsid w:val="00A53DEA"/>
    <w:pPr>
      <w:keepNext/>
      <w:numPr>
        <w:numId w:val="5"/>
      </w:numPr>
    </w:pPr>
    <w:rPr>
      <w:rFonts w:eastAsia="Arial" w:cstheme="minorHAnsi"/>
      <w:w w:val="108"/>
    </w:rPr>
  </w:style>
  <w:style w:type="paragraph" w:customStyle="1" w:styleId="SQL-Code">
    <w:name w:val="SQL-Code"/>
    <w:basedOn w:val="Standard"/>
    <w:qFormat/>
    <w:rsid w:val="003879DC"/>
    <w:pPr>
      <w:keepNext/>
      <w:spacing w:line="240" w:lineRule="auto"/>
    </w:pPr>
    <w:rPr>
      <w:rFonts w:ascii="Courier New" w:hAnsi="Courier New" w:cs="Courier New"/>
      <w:sz w:val="16"/>
    </w:rPr>
  </w:style>
  <w:style w:type="paragraph" w:styleId="Titel">
    <w:name w:val="Title"/>
    <w:basedOn w:val="Standard"/>
    <w:next w:val="Standard"/>
    <w:link w:val="TitelZchn"/>
    <w:uiPriority w:val="10"/>
    <w:qFormat/>
    <w:rsid w:val="009F1BB1"/>
    <w:pPr>
      <w:spacing w:line="240" w:lineRule="auto"/>
      <w:jc w:val="right"/>
    </w:pPr>
    <w:rPr>
      <w:rFonts w:ascii="Libre Franklin SemiBold" w:eastAsia="Libre Franklin SemiBold" w:hAnsi="Libre Franklin SemiBold" w:cs="Libre Franklin SemiBold"/>
      <w:sz w:val="84"/>
      <w:szCs w:val="84"/>
    </w:rPr>
  </w:style>
  <w:style w:type="character" w:customStyle="1" w:styleId="TitelZchn">
    <w:name w:val="Titel Zchn"/>
    <w:basedOn w:val="Absatz-Standardschriftart"/>
    <w:link w:val="Titel"/>
    <w:uiPriority w:val="10"/>
    <w:rsid w:val="00AC1B2F"/>
    <w:rPr>
      <w:rFonts w:ascii="Libre Franklin SemiBold" w:eastAsia="Libre Franklin SemiBold" w:hAnsi="Libre Franklin SemiBold" w:cs="Libre Franklin SemiBold"/>
      <w:sz w:val="84"/>
      <w:szCs w:val="84"/>
      <w:lang w:val="de-DE" w:eastAsia="de-DE"/>
    </w:rPr>
  </w:style>
  <w:style w:type="paragraph" w:styleId="Untertitel">
    <w:name w:val="Subtitle"/>
    <w:basedOn w:val="Standard"/>
    <w:next w:val="Standard"/>
    <w:link w:val="UntertitelZchn"/>
    <w:uiPriority w:val="11"/>
    <w:qFormat/>
    <w:rsid w:val="009F1BB1"/>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character" w:customStyle="1" w:styleId="UntertitelZchn">
    <w:name w:val="Untertitel Zchn"/>
    <w:basedOn w:val="Absatz-Standardschriftart"/>
    <w:link w:val="Untertitel"/>
    <w:uiPriority w:val="11"/>
    <w:rsid w:val="00245966"/>
    <w:rPr>
      <w:rFonts w:ascii="Georgia" w:eastAsia="Georgia" w:hAnsi="Georgia" w:cs="Georgia"/>
      <w:i/>
      <w:color w:val="666666"/>
      <w:sz w:val="48"/>
      <w:szCs w:val="48"/>
      <w:lang w:val="de-DE" w:eastAsia="de-DE"/>
    </w:rPr>
  </w:style>
  <w:style w:type="character" w:styleId="Kommentarzeichen">
    <w:name w:val="annotation reference"/>
    <w:basedOn w:val="Absatz-Standardschriftart"/>
    <w:uiPriority w:val="99"/>
    <w:semiHidden/>
    <w:unhideWhenUsed/>
    <w:rsid w:val="00B44D70"/>
    <w:rPr>
      <w:sz w:val="16"/>
      <w:szCs w:val="16"/>
    </w:rPr>
  </w:style>
  <w:style w:type="paragraph" w:styleId="Kommentartext">
    <w:name w:val="annotation text"/>
    <w:basedOn w:val="Standard"/>
    <w:link w:val="KommentartextZchn"/>
    <w:uiPriority w:val="99"/>
    <w:semiHidden/>
    <w:unhideWhenUsed/>
    <w:rsid w:val="00B44D70"/>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B44D70"/>
    <w:rPr>
      <w:spacing w:val="2"/>
      <w:w w:val="115"/>
      <w:sz w:val="20"/>
      <w:szCs w:val="20"/>
      <w:lang w:val="de-DE"/>
    </w:rPr>
  </w:style>
  <w:style w:type="paragraph" w:styleId="Kommentarthema">
    <w:name w:val="annotation subject"/>
    <w:basedOn w:val="Kommentartext"/>
    <w:next w:val="Kommentartext"/>
    <w:link w:val="KommentarthemaZchn"/>
    <w:uiPriority w:val="99"/>
    <w:semiHidden/>
    <w:unhideWhenUsed/>
    <w:rsid w:val="00B44D70"/>
    <w:rPr>
      <w:b/>
      <w:bCs/>
    </w:rPr>
  </w:style>
  <w:style w:type="character" w:customStyle="1" w:styleId="KommentarthemaZchn">
    <w:name w:val="Kommentarthema Zchn"/>
    <w:basedOn w:val="KommentartextZchn"/>
    <w:link w:val="Kommentarthema"/>
    <w:uiPriority w:val="99"/>
    <w:semiHidden/>
    <w:rsid w:val="00B44D70"/>
    <w:rPr>
      <w:b/>
      <w:bCs/>
      <w:spacing w:val="2"/>
      <w:w w:val="115"/>
      <w:sz w:val="20"/>
      <w:szCs w:val="20"/>
      <w:lang w:val="de-DE"/>
    </w:rPr>
  </w:style>
  <w:style w:type="table" w:customStyle="1" w:styleId="TableNormal">
    <w:name w:val="Table Normal"/>
    <w:rsid w:val="009F1BB1"/>
    <w:pPr>
      <w:widowControl/>
      <w:spacing w:after="0" w:line="288" w:lineRule="auto"/>
    </w:pPr>
    <w:rPr>
      <w:rFonts w:eastAsia="Roboto" w:cs="Roboto"/>
      <w:szCs w:val="26"/>
      <w:lang w:val="de-DE" w:eastAsia="de-DE"/>
    </w:rPr>
    <w:tblPr>
      <w:tblCellMar>
        <w:top w:w="0" w:type="dxa"/>
        <w:left w:w="0" w:type="dxa"/>
        <w:bottom w:w="0" w:type="dxa"/>
        <w:right w:w="0" w:type="dxa"/>
      </w:tblCellMar>
    </w:tblPr>
  </w:style>
  <w:style w:type="paragraph" w:styleId="Inhaltsverzeichnisberschrift">
    <w:name w:val="TOC Heading"/>
    <w:basedOn w:val="berschrift1"/>
    <w:next w:val="Standard"/>
    <w:uiPriority w:val="39"/>
    <w:unhideWhenUsed/>
    <w:qFormat/>
    <w:rsid w:val="009F1BB1"/>
    <w:pPr>
      <w:spacing w:line="259" w:lineRule="auto"/>
      <w:outlineLvl w:val="9"/>
    </w:pPr>
    <w:rPr>
      <w:rFonts w:asciiTheme="majorHAnsi" w:eastAsiaTheme="majorEastAsia" w:hAnsiTheme="majorHAnsi" w:cstheme="majorBidi"/>
      <w:color w:val="365F91" w:themeColor="accent1" w:themeShade="BF"/>
      <w:sz w:val="32"/>
      <w:szCs w:val="32"/>
    </w:rPr>
  </w:style>
  <w:style w:type="paragraph" w:styleId="Verzeichnis3">
    <w:name w:val="toc 3"/>
    <w:basedOn w:val="Standard"/>
    <w:next w:val="Standard"/>
    <w:autoRedefine/>
    <w:uiPriority w:val="39"/>
    <w:unhideWhenUsed/>
    <w:rsid w:val="009F1BB1"/>
    <w:pPr>
      <w:spacing w:after="100"/>
      <w:ind w:left="360"/>
    </w:pPr>
  </w:style>
  <w:style w:type="paragraph" w:customStyle="1" w:styleId="Formatvorlage1">
    <w:name w:val="Formatvorlage1"/>
    <w:basedOn w:val="Standard"/>
    <w:link w:val="Formatvorlage1Zchn"/>
    <w:qFormat/>
    <w:rsid w:val="009F1BB1"/>
    <w:pPr>
      <w:shd w:val="clear" w:color="auto" w:fill="F56354"/>
    </w:pPr>
    <w:rPr>
      <w:rFonts w:ascii="Roboto Medium" w:hAnsi="Roboto Medium"/>
      <w:color w:val="FFFFFF" w:themeColor="background1"/>
      <w:sz w:val="30"/>
      <w:szCs w:val="30"/>
    </w:rPr>
  </w:style>
  <w:style w:type="character" w:customStyle="1" w:styleId="Formatvorlage1Zchn">
    <w:name w:val="Formatvorlage1 Zchn"/>
    <w:basedOn w:val="Absatz-Standardschriftart"/>
    <w:link w:val="Formatvorlage1"/>
    <w:rsid w:val="009F1BB1"/>
    <w:rPr>
      <w:rFonts w:ascii="Roboto Medium" w:eastAsia="Roboto" w:hAnsi="Roboto Medium" w:cs="Roboto"/>
      <w:color w:val="FFFFFF" w:themeColor="background1"/>
      <w:sz w:val="30"/>
      <w:szCs w:val="30"/>
      <w:shd w:val="clear" w:color="auto" w:fill="F56354"/>
      <w:lang w:val="de-DE" w:eastAsia="de-DE"/>
    </w:rPr>
  </w:style>
  <w:style w:type="character" w:styleId="NichtaufgelsteErwhnung">
    <w:name w:val="Unresolved Mention"/>
    <w:basedOn w:val="Absatz-Standardschriftart"/>
    <w:uiPriority w:val="99"/>
    <w:semiHidden/>
    <w:unhideWhenUsed/>
    <w:rsid w:val="009F1BB1"/>
    <w:rPr>
      <w:color w:val="605E5C"/>
      <w:shd w:val="clear" w:color="auto" w:fill="E1DFDD"/>
    </w:rPr>
  </w:style>
  <w:style w:type="character" w:styleId="BesuchterLink">
    <w:name w:val="FollowedHyperlink"/>
    <w:basedOn w:val="Absatz-Standardschriftart"/>
    <w:uiPriority w:val="99"/>
    <w:semiHidden/>
    <w:unhideWhenUsed/>
    <w:rsid w:val="009F1BB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3559601">
      <w:bodyDiv w:val="1"/>
      <w:marLeft w:val="0"/>
      <w:marRight w:val="0"/>
      <w:marTop w:val="0"/>
      <w:marBottom w:val="0"/>
      <w:divBdr>
        <w:top w:val="none" w:sz="0" w:space="0" w:color="auto"/>
        <w:left w:val="none" w:sz="0" w:space="0" w:color="auto"/>
        <w:bottom w:val="none" w:sz="0" w:space="0" w:color="auto"/>
        <w:right w:val="none" w:sz="0" w:space="0" w:color="auto"/>
      </w:divBdr>
    </w:div>
    <w:div w:id="1749838468">
      <w:bodyDiv w:val="1"/>
      <w:marLeft w:val="0"/>
      <w:marRight w:val="0"/>
      <w:marTop w:val="0"/>
      <w:marBottom w:val="0"/>
      <w:divBdr>
        <w:top w:val="none" w:sz="0" w:space="0" w:color="auto"/>
        <w:left w:val="none" w:sz="0" w:space="0" w:color="auto"/>
        <w:bottom w:val="none" w:sz="0" w:space="0" w:color="auto"/>
        <w:right w:val="none" w:sz="0" w:space="0" w:color="auto"/>
      </w:divBdr>
    </w:div>
    <w:div w:id="19866626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eader" Target="header5.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eader" Target="header4.xml"/><Relationship Id="rId5" Type="http://schemas.openxmlformats.org/officeDocument/2006/relationships/settings" Target="settings.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mailto:support.de@caseware.com" TargetMode="External"/><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sktest1.horizon5.de/mod/folder/view.php?id=300"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hyperlink" Target="https://sktest1.horizon5.de/mod/forum/view.php?id=374" TargetMode="External"/></Relationships>
</file>

<file path=word/_rels/footer3.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footer4.xml.rels><?xml version="1.0" encoding="UTF-8" standalone="yes"?>
<Relationships xmlns="http://schemas.openxmlformats.org/package/2006/relationships"><Relationship Id="rId1" Type="http://schemas.openxmlformats.org/officeDocument/2006/relationships/image" Target="media/image40.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SmartAnalyzer.dev\GA_1.2.1\_Additional%20Files\Instructions\Word-Vorlag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Das vorliegende Dokument beschreibt, wie der Interne Revisor die Daten, die für die Anwendung der IDEA App „Aktivgeschäft“ zur Nutzung durch die Interne Revision einer Sparkasse benötigt werden, mithilfe von IDV-Selects im IDV-Office extrahiert und zur weiteren Nutzung durch IDEA bereitstellt.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222F9F-F1D2-4F8E-A507-FB102EA8B8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Word-Vorlage.dotx</Template>
  <TotalTime>0</TotalTime>
  <Pages>32</Pages>
  <Words>3840</Words>
  <Characters>24193</Characters>
  <Application>Microsoft Office Word</Application>
  <DocSecurity>0</DocSecurity>
  <Lines>201</Lines>
  <Paragraphs>55</Paragraphs>
  <ScaleCrop>false</ScaleCrop>
  <HeadingPairs>
    <vt:vector size="2" baseType="variant">
      <vt:variant>
        <vt:lpstr>Titel</vt:lpstr>
      </vt:variant>
      <vt:variant>
        <vt:i4>1</vt:i4>
      </vt:variant>
    </vt:vector>
  </HeadingPairs>
  <TitlesOfParts>
    <vt:vector size="1" baseType="lpstr">
      <vt:lpstr>IDEA Sparkassen App “Aktivgeschäft” - Datenbeschaffung</vt:lpstr>
    </vt:vector>
  </TitlesOfParts>
  <Company>"VERWALTUNG REZ. SERVER / IT-KONSOLID."</Company>
  <LinksUpToDate>false</LinksUpToDate>
  <CharactersWithSpaces>27978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IDEA Sparkassen App “Aktivgeschäft” - Datenbeschaffung</dc:title>
  <dc:subject>Beschreibung der Extraktion der benötigten Daten über IDV-Office - Version 0.1 – 23.11.2018</dc:subject>
  <dc:creator>Audicon GmbH / Sparkassen AK</dc:creator>
  <cp:lastModifiedBy>Lotfiomran, Sina</cp:lastModifiedBy>
  <cp:revision>90</cp:revision>
  <cp:lastPrinted>2024-07-08T09:02:00Z</cp:lastPrinted>
  <dcterms:created xsi:type="dcterms:W3CDTF">2021-11-05T14:42:00Z</dcterms:created>
  <dcterms:modified xsi:type="dcterms:W3CDTF">2024-07-08T11:33:00Z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2015-03-20T00:00:00Z</vt:filetime>
  </property>
  <property fmtid="{D5CDD505-2E9C-101B-9397-08002B2CF9AE}" pid="3" name="LastSaved">
    <vt:filetime>2018-08-20T00:00:00Z</vt:filetime>
  </property>
</Properties>
</file>